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99A" w:rsidRPr="00F2199A" w:rsidRDefault="003126AF" w:rsidP="00C91BEA">
      <w:pPr>
        <w:pStyle w:val="Colvir12"/>
      </w:pPr>
      <w:r>
        <w:t>Дополнительный т</w:t>
      </w:r>
      <w:r w:rsidR="00CB1AD4">
        <w:t>екст</w:t>
      </w:r>
    </w:p>
    <w:p w:rsidR="00F2199A" w:rsidRPr="00F2199A" w:rsidRDefault="003126AF" w:rsidP="00190BEB">
      <w:pPr>
        <w:pStyle w:val="Colvir21"/>
      </w:pPr>
      <w:r>
        <w:t>Дополнительный текст</w:t>
      </w:r>
    </w:p>
    <w:p w:rsidR="00B53153" w:rsidRPr="002B27D8" w:rsidRDefault="003126AF" w:rsidP="002B27D8">
      <w:pPr>
        <w:pStyle w:val="Colvir0"/>
      </w:pPr>
      <w:r>
        <w:t>Введите название документа</w:t>
      </w:r>
    </w:p>
    <w:p w:rsidR="00FA28D4" w:rsidRDefault="005825D9" w:rsidP="00FA28D4">
      <w:pPr>
        <w:pStyle w:val="Colvir7"/>
      </w:pPr>
      <w:bookmarkStart w:id="0" w:name="_Toc190709375"/>
      <w:bookmarkStart w:id="1" w:name="_Toc190783730"/>
      <w:r>
        <w:lastRenderedPageBreak/>
        <w:t>Аннотация</w:t>
      </w:r>
      <w:bookmarkEnd w:id="0"/>
      <w:bookmarkEnd w:id="1"/>
    </w:p>
    <w:p w:rsidR="00747C80" w:rsidRDefault="00816941" w:rsidP="0014313F">
      <w:pPr>
        <w:pStyle w:val="Colvir"/>
      </w:pPr>
      <w:r>
        <w:t>В</w:t>
      </w:r>
      <w:r w:rsidR="0014313F" w:rsidRPr="0014313F">
        <w:t>водное слово к документации</w:t>
      </w:r>
      <w:r w:rsidR="00BA3032">
        <w:t>.</w:t>
      </w:r>
    </w:p>
    <w:p w:rsidR="00160AD2" w:rsidRDefault="00160AD2" w:rsidP="00160AD2">
      <w:pPr>
        <w:pStyle w:val="Colvir7"/>
      </w:pPr>
      <w:r>
        <w:lastRenderedPageBreak/>
        <w:t>Оглавление</w:t>
      </w:r>
    </w:p>
    <w:p w:rsidR="00A71AAC" w:rsidRDefault="00160AD2" w:rsidP="00624081">
      <w:pPr>
        <w:pStyle w:val="11"/>
        <w:tabs>
          <w:tab w:val="right" w:leader="dot" w:pos="9627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eastAsia="ru-RU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\h \z \t "Заголовок 1;1;Заголовок 2;2;Заголовок 3;3;Заголовок 6;1" </w:instrText>
      </w:r>
      <w:r>
        <w:rPr>
          <w:b w:val="0"/>
          <w:caps w:val="0"/>
        </w:rPr>
        <w:fldChar w:fldCharType="separate"/>
      </w:r>
      <w:hyperlink w:anchor="_Toc194590480" w:history="1">
        <w:r w:rsidR="00A71AAC" w:rsidRPr="004B2120">
          <w:rPr>
            <w:rStyle w:val="a3"/>
            <w:noProof/>
          </w:rPr>
          <w:t>1. Введите заголовок первого уровня</w:t>
        </w:r>
        <w:r w:rsidR="00A71AAC">
          <w:rPr>
            <w:noProof/>
            <w:webHidden/>
          </w:rPr>
          <w:tab/>
        </w:r>
        <w:r w:rsidR="00A71AAC">
          <w:rPr>
            <w:noProof/>
            <w:webHidden/>
          </w:rPr>
          <w:fldChar w:fldCharType="begin"/>
        </w:r>
        <w:r w:rsidR="00A71AAC">
          <w:rPr>
            <w:noProof/>
            <w:webHidden/>
          </w:rPr>
          <w:instrText xml:space="preserve"> PAGEREF _Toc194590480 \h </w:instrText>
        </w:r>
        <w:r w:rsidR="00A71AAC">
          <w:rPr>
            <w:noProof/>
            <w:webHidden/>
          </w:rPr>
        </w:r>
        <w:r w:rsidR="00A71AAC">
          <w:rPr>
            <w:noProof/>
            <w:webHidden/>
          </w:rPr>
          <w:fldChar w:fldCharType="separate"/>
        </w:r>
        <w:r w:rsidR="00A71AAC">
          <w:rPr>
            <w:noProof/>
            <w:webHidden/>
          </w:rPr>
          <w:t>4</w:t>
        </w:r>
        <w:r w:rsidR="00A71AAC">
          <w:rPr>
            <w:noProof/>
            <w:webHidden/>
          </w:rPr>
          <w:fldChar w:fldCharType="end"/>
        </w:r>
      </w:hyperlink>
    </w:p>
    <w:p w:rsidR="00A71AAC" w:rsidRDefault="00925620">
      <w:pPr>
        <w:pStyle w:val="21"/>
        <w:tabs>
          <w:tab w:val="right" w:leader="dot" w:pos="9627"/>
        </w:tabs>
        <w:rPr>
          <w:rFonts w:asciiTheme="minorHAnsi" w:eastAsiaTheme="minorEastAsia" w:hAnsiTheme="minorHAnsi"/>
          <w:smallCaps w:val="0"/>
          <w:noProof/>
          <w:color w:val="auto"/>
          <w:sz w:val="22"/>
          <w:lang w:eastAsia="ru-RU"/>
        </w:rPr>
      </w:pPr>
      <w:hyperlink w:anchor="_Toc194590481" w:history="1">
        <w:r w:rsidR="00A71AAC" w:rsidRPr="004B2120">
          <w:rPr>
            <w:rStyle w:val="a3"/>
            <w:noProof/>
          </w:rPr>
          <w:t>1.1. Введите заголовок второго уровня</w:t>
        </w:r>
        <w:r w:rsidR="00A71AAC">
          <w:rPr>
            <w:noProof/>
            <w:webHidden/>
          </w:rPr>
          <w:tab/>
        </w:r>
        <w:r w:rsidR="00A71AAC">
          <w:rPr>
            <w:noProof/>
            <w:webHidden/>
          </w:rPr>
          <w:fldChar w:fldCharType="begin"/>
        </w:r>
        <w:r w:rsidR="00A71AAC">
          <w:rPr>
            <w:noProof/>
            <w:webHidden/>
          </w:rPr>
          <w:instrText xml:space="preserve"> PAGEREF _Toc194590481 \h </w:instrText>
        </w:r>
        <w:r w:rsidR="00A71AAC">
          <w:rPr>
            <w:noProof/>
            <w:webHidden/>
          </w:rPr>
        </w:r>
        <w:r w:rsidR="00A71AAC">
          <w:rPr>
            <w:noProof/>
            <w:webHidden/>
          </w:rPr>
          <w:fldChar w:fldCharType="separate"/>
        </w:r>
        <w:r w:rsidR="00A71AAC">
          <w:rPr>
            <w:noProof/>
            <w:webHidden/>
          </w:rPr>
          <w:t>4</w:t>
        </w:r>
        <w:r w:rsidR="00A71AAC">
          <w:rPr>
            <w:noProof/>
            <w:webHidden/>
          </w:rPr>
          <w:fldChar w:fldCharType="end"/>
        </w:r>
      </w:hyperlink>
    </w:p>
    <w:p w:rsidR="00A71AAC" w:rsidRDefault="00925620">
      <w:pPr>
        <w:pStyle w:val="31"/>
        <w:tabs>
          <w:tab w:val="right" w:leader="dot" w:pos="9627"/>
        </w:tabs>
        <w:rPr>
          <w:rFonts w:asciiTheme="minorHAnsi" w:eastAsiaTheme="minorEastAsia" w:hAnsiTheme="minorHAnsi"/>
          <w:i w:val="0"/>
          <w:noProof/>
          <w:color w:val="auto"/>
          <w:sz w:val="22"/>
          <w:lang w:eastAsia="ru-RU"/>
        </w:rPr>
      </w:pPr>
      <w:hyperlink w:anchor="_Toc194590482" w:history="1">
        <w:r w:rsidR="00A71AAC" w:rsidRPr="004B2120">
          <w:rPr>
            <w:rStyle w:val="a3"/>
            <w:noProof/>
          </w:rPr>
          <w:t>1.1.1. Введите заголовок третьего уровня</w:t>
        </w:r>
        <w:r w:rsidR="00A71AAC">
          <w:rPr>
            <w:noProof/>
            <w:webHidden/>
          </w:rPr>
          <w:tab/>
        </w:r>
        <w:r w:rsidR="00A71AAC">
          <w:rPr>
            <w:noProof/>
            <w:webHidden/>
          </w:rPr>
          <w:fldChar w:fldCharType="begin"/>
        </w:r>
        <w:r w:rsidR="00A71AAC">
          <w:rPr>
            <w:noProof/>
            <w:webHidden/>
          </w:rPr>
          <w:instrText xml:space="preserve"> PAGEREF _Toc194590482 \h </w:instrText>
        </w:r>
        <w:r w:rsidR="00A71AAC">
          <w:rPr>
            <w:noProof/>
            <w:webHidden/>
          </w:rPr>
        </w:r>
        <w:r w:rsidR="00A71AAC">
          <w:rPr>
            <w:noProof/>
            <w:webHidden/>
          </w:rPr>
          <w:fldChar w:fldCharType="separate"/>
        </w:r>
        <w:r w:rsidR="00A71AAC">
          <w:rPr>
            <w:noProof/>
            <w:webHidden/>
          </w:rPr>
          <w:t>4</w:t>
        </w:r>
        <w:r w:rsidR="00A71AAC">
          <w:rPr>
            <w:noProof/>
            <w:webHidden/>
          </w:rPr>
          <w:fldChar w:fldCharType="end"/>
        </w:r>
      </w:hyperlink>
    </w:p>
    <w:p w:rsidR="00160AD2" w:rsidRPr="00BA3032" w:rsidRDefault="00925620" w:rsidP="00160AD2">
      <w:pPr>
        <w:pStyle w:val="11"/>
        <w:tabs>
          <w:tab w:val="right" w:leader="dot" w:pos="9627"/>
        </w:tabs>
      </w:pPr>
      <w:hyperlink w:anchor="_Toc194590483" w:history="1">
        <w:r w:rsidR="00A71AAC" w:rsidRPr="004B2120">
          <w:rPr>
            <w:rStyle w:val="a3"/>
            <w:noProof/>
          </w:rPr>
          <w:t>Приложение 1. Введите название приложения</w:t>
        </w:r>
        <w:r w:rsidR="00A71AAC">
          <w:rPr>
            <w:noProof/>
            <w:webHidden/>
          </w:rPr>
          <w:tab/>
        </w:r>
        <w:r w:rsidR="00A71AAC">
          <w:rPr>
            <w:noProof/>
            <w:webHidden/>
          </w:rPr>
          <w:fldChar w:fldCharType="begin"/>
        </w:r>
        <w:r w:rsidR="00A71AAC">
          <w:rPr>
            <w:noProof/>
            <w:webHidden/>
          </w:rPr>
          <w:instrText xml:space="preserve"> PAGEREF _Toc194590483 \h </w:instrText>
        </w:r>
        <w:r w:rsidR="00A71AAC">
          <w:rPr>
            <w:noProof/>
            <w:webHidden/>
          </w:rPr>
        </w:r>
        <w:r w:rsidR="00A71AAC">
          <w:rPr>
            <w:noProof/>
            <w:webHidden/>
          </w:rPr>
          <w:fldChar w:fldCharType="separate"/>
        </w:r>
        <w:r w:rsidR="00A71AAC">
          <w:rPr>
            <w:noProof/>
            <w:webHidden/>
          </w:rPr>
          <w:t>5</w:t>
        </w:r>
        <w:r w:rsidR="00A71AAC">
          <w:rPr>
            <w:noProof/>
            <w:webHidden/>
          </w:rPr>
          <w:fldChar w:fldCharType="end"/>
        </w:r>
      </w:hyperlink>
      <w:r w:rsidR="00160AD2">
        <w:rPr>
          <w:b w:val="0"/>
          <w:caps w:val="0"/>
        </w:rPr>
        <w:fldChar w:fldCharType="end"/>
      </w:r>
    </w:p>
    <w:p w:rsidR="00EF6723" w:rsidRPr="005A37FE" w:rsidRDefault="003126AF" w:rsidP="00045578">
      <w:pPr>
        <w:pStyle w:val="1"/>
      </w:pPr>
      <w:bookmarkStart w:id="2" w:name="_Toc190709376"/>
      <w:bookmarkStart w:id="3" w:name="_Toc190783731"/>
      <w:bookmarkStart w:id="4" w:name="_Toc190788455"/>
      <w:bookmarkStart w:id="5" w:name="_Toc190788893"/>
      <w:bookmarkStart w:id="6" w:name="_Toc194422643"/>
      <w:bookmarkStart w:id="7" w:name="_Toc194590480"/>
      <w:r w:rsidRPr="005A37FE">
        <w:lastRenderedPageBreak/>
        <w:t>Введите заголовок первого уровня</w:t>
      </w:r>
      <w:bookmarkEnd w:id="2"/>
      <w:bookmarkEnd w:id="3"/>
      <w:bookmarkEnd w:id="4"/>
      <w:bookmarkEnd w:id="5"/>
      <w:bookmarkEnd w:id="6"/>
      <w:bookmarkEnd w:id="7"/>
    </w:p>
    <w:p w:rsidR="000513CD" w:rsidRDefault="000D09EE" w:rsidP="0014313F">
      <w:pPr>
        <w:pStyle w:val="Colvir"/>
      </w:pPr>
      <w:r w:rsidRPr="000D09EE">
        <w:t>Основной текст для заголовка</w:t>
      </w:r>
      <w:r w:rsidR="00D861A2">
        <w:t xml:space="preserve"> 1</w:t>
      </w:r>
      <w:r w:rsidR="0014313F" w:rsidRPr="0014313F">
        <w:t>.</w:t>
      </w:r>
    </w:p>
    <w:p w:rsidR="00E156A5" w:rsidRDefault="003126AF" w:rsidP="00C2796F">
      <w:pPr>
        <w:pStyle w:val="2"/>
      </w:pPr>
      <w:bookmarkStart w:id="8" w:name="_Toc194422644"/>
      <w:bookmarkStart w:id="9" w:name="_Toc194590481"/>
      <w:r>
        <w:t>Введите заголовок второго уровня</w:t>
      </w:r>
      <w:bookmarkEnd w:id="8"/>
      <w:bookmarkEnd w:id="9"/>
    </w:p>
    <w:p w:rsidR="00816941" w:rsidRDefault="00452713" w:rsidP="00452713">
      <w:pPr>
        <w:pStyle w:val="Colvir"/>
      </w:pPr>
      <w:r w:rsidRPr="00452713">
        <w:t>Основной текст</w:t>
      </w:r>
      <w:r w:rsidR="00816941">
        <w:t xml:space="preserve"> для заголовка 2. </w:t>
      </w:r>
    </w:p>
    <w:p w:rsidR="00E156A5" w:rsidRDefault="003126AF" w:rsidP="00160AD2">
      <w:pPr>
        <w:pStyle w:val="3"/>
      </w:pPr>
      <w:bookmarkStart w:id="10" w:name="_Toc194422645"/>
      <w:bookmarkStart w:id="11" w:name="_Toc194590482"/>
      <w:r>
        <w:t>Введите заголовок третьего уровня</w:t>
      </w:r>
      <w:bookmarkEnd w:id="10"/>
      <w:bookmarkEnd w:id="11"/>
    </w:p>
    <w:p w:rsidR="00452713" w:rsidRDefault="00816941" w:rsidP="00452713">
      <w:pPr>
        <w:pStyle w:val="Colvir"/>
      </w:pPr>
      <w:r w:rsidRPr="00452713">
        <w:t>Основной текст</w:t>
      </w:r>
      <w:r>
        <w:t xml:space="preserve"> для заголовка 3.</w:t>
      </w:r>
    </w:p>
    <w:p w:rsidR="00A71B8A" w:rsidRPr="00A71B8A" w:rsidRDefault="003126AF" w:rsidP="00A71B8A">
      <w:pPr>
        <w:pStyle w:val="Colvirc"/>
      </w:pPr>
      <w:r>
        <w:t>Введите п</w:t>
      </w:r>
      <w:r w:rsidR="00A71B8A">
        <w:t>одраздел заголовка</w:t>
      </w:r>
    </w:p>
    <w:p w:rsidR="00160AD2" w:rsidRDefault="000513CD" w:rsidP="00160AD2">
      <w:pPr>
        <w:pStyle w:val="Colvir"/>
      </w:pPr>
      <w:r w:rsidRPr="000513CD">
        <w:t>Основной текст</w:t>
      </w:r>
      <w:r w:rsidR="00B5001A">
        <w:t xml:space="preserve"> </w:t>
      </w:r>
      <w:r w:rsidR="00816941">
        <w:t>подзаголовка.</w:t>
      </w:r>
      <w:bookmarkStart w:id="12" w:name="_Toc194422646"/>
    </w:p>
    <w:p w:rsidR="00C13591" w:rsidRDefault="00C13591" w:rsidP="00E50717">
      <w:pPr>
        <w:pStyle w:val="6"/>
      </w:pPr>
      <w:bookmarkStart w:id="13" w:name="_Toc194590483"/>
      <w:bookmarkEnd w:id="12"/>
      <w:r>
        <w:lastRenderedPageBreak/>
        <w:t>Введите название приложения</w:t>
      </w:r>
      <w:bookmarkEnd w:id="13"/>
    </w:p>
    <w:p w:rsidR="00160AD2" w:rsidRDefault="00160AD2" w:rsidP="00004527">
      <w:pPr>
        <w:pStyle w:val="Colvir"/>
      </w:pPr>
      <w:r w:rsidRPr="0014313F">
        <w:t>Основной текст</w:t>
      </w:r>
      <w:r>
        <w:t xml:space="preserve"> приложения</w:t>
      </w:r>
      <w:r w:rsidRPr="0014313F">
        <w:t>.</w:t>
      </w:r>
    </w:p>
    <w:p w:rsidR="00C024E3" w:rsidRPr="00C024E3" w:rsidRDefault="00C024E3" w:rsidP="00C024E3">
      <w:pPr>
        <w:pStyle w:val="Colvir"/>
      </w:pPr>
      <w:bookmarkStart w:id="14" w:name="_GoBack"/>
      <w:bookmarkEnd w:id="14"/>
    </w:p>
    <w:sectPr w:rsidR="00C024E3" w:rsidRPr="00C024E3" w:rsidSect="00C65D84">
      <w:headerReference w:type="default" r:id="rId8"/>
      <w:footerReference w:type="default" r:id="rId9"/>
      <w:pgSz w:w="11906" w:h="16838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5620" w:rsidRDefault="00925620" w:rsidP="00C33DE4">
      <w:r>
        <w:separator/>
      </w:r>
    </w:p>
    <w:p w:rsidR="00925620" w:rsidRDefault="00925620"/>
    <w:p w:rsidR="00925620" w:rsidRDefault="00925620"/>
    <w:p w:rsidR="00925620" w:rsidRDefault="00925620"/>
  </w:endnote>
  <w:endnote w:type="continuationSeparator" w:id="0">
    <w:p w:rsidR="00925620" w:rsidRDefault="00925620" w:rsidP="00C33DE4">
      <w:r>
        <w:continuationSeparator/>
      </w:r>
    </w:p>
    <w:p w:rsidR="00925620" w:rsidRDefault="00925620"/>
    <w:p w:rsidR="00925620" w:rsidRDefault="00925620"/>
    <w:p w:rsidR="00925620" w:rsidRDefault="009256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5540" w:rsidRDefault="00A65540" w:rsidP="00D52107">
    <w:pPr>
      <w:pStyle w:val="Colvir6"/>
    </w:pPr>
    <w:r w:rsidRPr="005825D9">
      <w:t>Руководство</w:t>
    </w:r>
    <w:r>
      <w:t xml:space="preserve"> 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5620" w:rsidRPr="00D15664" w:rsidRDefault="00925620" w:rsidP="00C33DE4">
      <w:r w:rsidRPr="00D15664">
        <w:separator/>
      </w:r>
    </w:p>
  </w:footnote>
  <w:footnote w:type="continuationSeparator" w:id="0">
    <w:p w:rsidR="00925620" w:rsidRPr="00D15664" w:rsidRDefault="00925620" w:rsidP="00C33DE4">
      <w:r w:rsidRPr="00D156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6941" w:rsidRPr="00A57B55" w:rsidRDefault="00816941" w:rsidP="00816941">
    <w:pPr>
      <w:pStyle w:val="Colvir5"/>
      <w:tabs>
        <w:tab w:val="clear" w:pos="9639"/>
        <w:tab w:val="right" w:pos="14570"/>
      </w:tabs>
    </w:pPr>
    <w:r w:rsidRPr="00737E3D">
      <w:t>Colvir Banking System</w:t>
    </w:r>
    <w:r w:rsidRPr="00737E3D">
      <w:tab/>
    </w:r>
    <w:r>
      <w:t>Название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248BD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624C9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E88F30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781D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0A05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90DF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400C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5A5B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8A7E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B4E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097394"/>
    <w:multiLevelType w:val="hybridMultilevel"/>
    <w:tmpl w:val="862A8D52"/>
    <w:lvl w:ilvl="0" w:tplc="FA0C33AA">
      <w:start w:val="1"/>
      <w:numFmt w:val="bullet"/>
      <w:pStyle w:val="Colvir3"/>
      <w:lvlText w:val="▪"/>
      <w:lvlJc w:val="left"/>
      <w:pPr>
        <w:tabs>
          <w:tab w:val="num" w:pos="924"/>
        </w:tabs>
        <w:ind w:left="927" w:hanging="360"/>
      </w:pPr>
      <w:rPr>
        <w:rFonts w:ascii="Segoe UI" w:hAnsi="Segoe UI" w:hint="default"/>
        <w:color w:val="1561AD"/>
        <w:sz w:val="3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4F6073D"/>
    <w:multiLevelType w:val="multilevel"/>
    <w:tmpl w:val="67E42362"/>
    <w:lvl w:ilvl="0">
      <w:start w:val="1"/>
      <w:numFmt w:val="decimal"/>
      <w:pStyle w:val="Colvir1"/>
      <w:lvlText w:val="%1."/>
      <w:lvlJc w:val="left"/>
      <w:pPr>
        <w:ind w:left="360" w:hanging="360"/>
      </w:pPr>
      <w:rPr>
        <w:rFonts w:ascii="Segoe UI" w:hAnsi="Segoe UI" w:hint="default"/>
        <w:b w:val="0"/>
        <w:i w:val="0"/>
        <w:color w:val="000000" w:themeColor="text1"/>
        <w:sz w:val="22"/>
      </w:rPr>
    </w:lvl>
    <w:lvl w:ilvl="1">
      <w:start w:val="1"/>
      <w:numFmt w:val="decimal"/>
      <w:pStyle w:val="Colvir2"/>
      <w:lvlText w:val="%1.%2."/>
      <w:lvlJc w:val="left"/>
      <w:pPr>
        <w:ind w:left="907" w:hanging="547"/>
      </w:pPr>
      <w:rPr>
        <w:rFonts w:ascii="Segoe UI" w:hAnsi="Segoe UI" w:hint="default"/>
        <w:b w:val="0"/>
        <w:i w:val="0"/>
        <w:color w:val="000000" w:themeColor="text1"/>
        <w:sz w:val="22"/>
      </w:rPr>
    </w:lvl>
    <w:lvl w:ilvl="2">
      <w:start w:val="1"/>
      <w:numFmt w:val="decimal"/>
      <w:pStyle w:val="Colvir30"/>
      <w:lvlText w:val="%1.%2.%3."/>
      <w:lvlJc w:val="left"/>
      <w:pPr>
        <w:ind w:left="1418" w:hanging="698"/>
      </w:pPr>
      <w:rPr>
        <w:rFonts w:ascii="Segoe UI" w:hAnsi="Segoe U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1175540"/>
    <w:multiLevelType w:val="multilevel"/>
    <w:tmpl w:val="416067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32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8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4"/>
      </w:rPr>
    </w:lvl>
    <w:lvl w:ilvl="3">
      <w:start w:val="1"/>
      <w:numFmt w:val="decimal"/>
      <w:suff w:val="space"/>
      <w:lvlText w:val="%4.1.1.1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4"/>
      </w:rPr>
    </w:lvl>
    <w:lvl w:ilvl="4">
      <w:start w:val="1"/>
      <w:numFmt w:val="decimal"/>
      <w:suff w:val="space"/>
      <w:lvlText w:val="%5.1.1.1.1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4"/>
      </w:rPr>
    </w:lvl>
    <w:lvl w:ilvl="5">
      <w:start w:val="1"/>
      <w:numFmt w:val="decimal"/>
      <w:suff w:val="space"/>
      <w:lvlText w:val="%6.1.1.1.1.1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2"/>
      </w:rPr>
    </w:lvl>
    <w:lvl w:ilvl="6">
      <w:start w:val="1"/>
      <w:numFmt w:val="decimal"/>
      <w:suff w:val="space"/>
      <w:lvlText w:val="%7.1.1.1.1.1.1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0"/>
      </w:rPr>
    </w:lvl>
    <w:lvl w:ilvl="7">
      <w:start w:val="1"/>
      <w:numFmt w:val="decimal"/>
      <w:lvlText w:val="%8.1.1.1.1.1.1.1."/>
      <w:lvlJc w:val="left"/>
      <w:pPr>
        <w:tabs>
          <w:tab w:val="num" w:pos="2720"/>
        </w:tabs>
        <w:ind w:left="0" w:firstLine="0"/>
      </w:pPr>
      <w:rPr>
        <w:rFonts w:ascii="Segoe UI" w:hAnsi="Segoe UI" w:hint="default"/>
        <w:b/>
        <w:i w:val="0"/>
        <w:color w:val="1561AD"/>
        <w:sz w:val="24"/>
      </w:rPr>
    </w:lvl>
    <w:lvl w:ilvl="8">
      <w:start w:val="1"/>
      <w:numFmt w:val="decimal"/>
      <w:lvlText w:val="%9.1.1.1.1.1.1.1.1."/>
      <w:lvlJc w:val="left"/>
      <w:pPr>
        <w:tabs>
          <w:tab w:val="num" w:pos="3060"/>
        </w:tabs>
        <w:ind w:left="0" w:firstLine="0"/>
      </w:pPr>
      <w:rPr>
        <w:rFonts w:ascii="Segoe UI" w:hAnsi="Segoe UI" w:hint="default"/>
        <w:b/>
        <w:i w:val="0"/>
        <w:color w:val="1561AD"/>
        <w:sz w:val="24"/>
      </w:rPr>
    </w:lvl>
  </w:abstractNum>
  <w:abstractNum w:abstractNumId="13" w15:restartNumberingAfterBreak="0">
    <w:nsid w:val="1AD52297"/>
    <w:multiLevelType w:val="hybridMultilevel"/>
    <w:tmpl w:val="935A6A18"/>
    <w:lvl w:ilvl="0" w:tplc="9934F6F4">
      <w:start w:val="1"/>
      <w:numFmt w:val="bullet"/>
      <w:lvlText w:val="●"/>
      <w:lvlJc w:val="left"/>
      <w:pPr>
        <w:ind w:left="360" w:hanging="360"/>
      </w:pPr>
      <w:rPr>
        <w:rFonts w:ascii="Segoe UI" w:hAnsi="Segoe UI" w:hint="default"/>
        <w:color w:val="1561AD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229DC"/>
    <w:multiLevelType w:val="multilevel"/>
    <w:tmpl w:val="70DE59BE"/>
    <w:name w:val="Colvir_Стиль12"/>
    <w:numStyleLink w:val="Colvir10"/>
  </w:abstractNum>
  <w:abstractNum w:abstractNumId="15" w15:restartNumberingAfterBreak="0">
    <w:nsid w:val="25696B11"/>
    <w:multiLevelType w:val="hybridMultilevel"/>
    <w:tmpl w:val="3FECA18C"/>
    <w:lvl w:ilvl="0" w:tplc="2354B74A">
      <w:start w:val="1"/>
      <w:numFmt w:val="bullet"/>
      <w:pStyle w:val="Colvir20"/>
      <w:lvlText w:val="◦"/>
      <w:lvlJc w:val="left"/>
      <w:pPr>
        <w:tabs>
          <w:tab w:val="num" w:pos="641"/>
        </w:tabs>
        <w:ind w:left="641" w:hanging="357"/>
      </w:pPr>
      <w:rPr>
        <w:rFonts w:ascii="Segoe UI" w:hAnsi="Segoe UI" w:hint="default"/>
        <w:color w:val="1561AD"/>
        <w:sz w:val="32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286E4E3A"/>
    <w:multiLevelType w:val="multilevel"/>
    <w:tmpl w:val="70DE59BE"/>
    <w:styleLink w:val="Colvir10"/>
    <w:lvl w:ilvl="0">
      <w:start w:val="1"/>
      <w:numFmt w:val="decimal"/>
      <w:suff w:val="space"/>
      <w:lvlText w:val="%1."/>
      <w:lvlJc w:val="left"/>
      <w:pPr>
        <w:ind w:left="340" w:hanging="340"/>
      </w:pPr>
      <w:rPr>
        <w:rFonts w:ascii="Segoe UI" w:hAnsi="Segoe UI" w:hint="default"/>
        <w:b/>
        <w:color w:val="1561AD"/>
        <w:sz w:val="32"/>
      </w:rPr>
    </w:lvl>
    <w:lvl w:ilvl="1">
      <w:start w:val="1"/>
      <w:numFmt w:val="decimal"/>
      <w:lvlRestart w:val="0"/>
      <w:suff w:val="space"/>
      <w:lvlText w:val="%2.1."/>
      <w:lvlJc w:val="left"/>
      <w:pPr>
        <w:ind w:left="1021" w:hanging="681"/>
      </w:pPr>
      <w:rPr>
        <w:rFonts w:ascii="Segoe UI" w:hAnsi="Segoe UI" w:hint="default"/>
        <w:b/>
        <w:i w:val="0"/>
        <w:color w:val="1561AD"/>
        <w:sz w:val="28"/>
      </w:rPr>
    </w:lvl>
    <w:lvl w:ilvl="2">
      <w:start w:val="1"/>
      <w:numFmt w:val="decimal"/>
      <w:lvlRestart w:val="0"/>
      <w:suff w:val="space"/>
      <w:lvlText w:val="%3.1.1."/>
      <w:lvlJc w:val="left"/>
      <w:pPr>
        <w:ind w:left="1588" w:hanging="908"/>
      </w:pPr>
      <w:rPr>
        <w:rFonts w:ascii="Segoe UI" w:hAnsi="Segoe UI" w:hint="default"/>
        <w:b/>
        <w:i w:val="0"/>
        <w:color w:val="1561AD"/>
        <w:sz w:val="24"/>
      </w:rPr>
    </w:lvl>
    <w:lvl w:ilvl="3">
      <w:start w:val="1"/>
      <w:numFmt w:val="decimal"/>
      <w:suff w:val="space"/>
      <w:lvlText w:val="%4.1.1.1."/>
      <w:lvlJc w:val="left"/>
      <w:pPr>
        <w:ind w:left="2325" w:hanging="1305"/>
      </w:pPr>
      <w:rPr>
        <w:rFonts w:ascii="Segoe UI" w:hAnsi="Segoe UI" w:hint="default"/>
        <w:b/>
        <w:i w:val="0"/>
        <w:color w:val="1561AD"/>
        <w:sz w:val="24"/>
      </w:rPr>
    </w:lvl>
    <w:lvl w:ilvl="4">
      <w:start w:val="1"/>
      <w:numFmt w:val="decimal"/>
      <w:suff w:val="space"/>
      <w:lvlText w:val="%5.1.1.1.1."/>
      <w:lvlJc w:val="left"/>
      <w:pPr>
        <w:ind w:left="3005" w:hanging="1645"/>
      </w:pPr>
      <w:rPr>
        <w:rFonts w:ascii="Segoe UI" w:hAnsi="Segoe UI" w:hint="default"/>
        <w:b/>
        <w:i w:val="0"/>
        <w:color w:val="1561AD"/>
        <w:sz w:val="24"/>
      </w:rPr>
    </w:lvl>
    <w:lvl w:ilvl="5">
      <w:start w:val="1"/>
      <w:numFmt w:val="decimal"/>
      <w:suff w:val="space"/>
      <w:lvlText w:val="%6.1.1.1.1.1."/>
      <w:lvlJc w:val="left"/>
      <w:pPr>
        <w:ind w:left="3629" w:hanging="1929"/>
      </w:pPr>
      <w:rPr>
        <w:rFonts w:ascii="Segoe UI" w:hAnsi="Segoe UI" w:hint="default"/>
        <w:b/>
        <w:i w:val="0"/>
        <w:color w:val="1561AD"/>
        <w:sz w:val="22"/>
      </w:rPr>
    </w:lvl>
    <w:lvl w:ilvl="6">
      <w:start w:val="1"/>
      <w:numFmt w:val="decimal"/>
      <w:lvlText w:val="%7.1.1.1.1.1.1."/>
      <w:lvlJc w:val="left"/>
      <w:pPr>
        <w:tabs>
          <w:tab w:val="num" w:pos="2380"/>
        </w:tabs>
        <w:ind w:left="2380" w:hanging="340"/>
      </w:pPr>
      <w:rPr>
        <w:rFonts w:ascii="Segoe UI" w:hAnsi="Segoe UI" w:hint="default"/>
        <w:b/>
        <w:i w:val="0"/>
        <w:color w:val="1561AD"/>
        <w:sz w:val="24"/>
      </w:rPr>
    </w:lvl>
    <w:lvl w:ilvl="7">
      <w:start w:val="1"/>
      <w:numFmt w:val="decimal"/>
      <w:lvlText w:val="%8.1.1.1.1.1.1.1."/>
      <w:lvlJc w:val="left"/>
      <w:pPr>
        <w:tabs>
          <w:tab w:val="num" w:pos="2720"/>
        </w:tabs>
        <w:ind w:left="2720" w:hanging="340"/>
      </w:pPr>
      <w:rPr>
        <w:rFonts w:ascii="Segoe UI" w:hAnsi="Segoe UI" w:hint="default"/>
        <w:b/>
        <w:i w:val="0"/>
        <w:color w:val="1561AD"/>
        <w:sz w:val="24"/>
      </w:rPr>
    </w:lvl>
    <w:lvl w:ilvl="8">
      <w:start w:val="1"/>
      <w:numFmt w:val="decimal"/>
      <w:lvlText w:val="%9.1.1.1.1.1.1.1.1."/>
      <w:lvlJc w:val="left"/>
      <w:pPr>
        <w:tabs>
          <w:tab w:val="num" w:pos="3060"/>
        </w:tabs>
        <w:ind w:left="3060" w:hanging="340"/>
      </w:pPr>
      <w:rPr>
        <w:rFonts w:ascii="Segoe UI" w:hAnsi="Segoe UI" w:hint="default"/>
        <w:b/>
        <w:i w:val="0"/>
        <w:color w:val="1561AD"/>
        <w:sz w:val="24"/>
      </w:rPr>
    </w:lvl>
  </w:abstractNum>
  <w:abstractNum w:abstractNumId="17" w15:restartNumberingAfterBreak="0">
    <w:nsid w:val="29FD0050"/>
    <w:multiLevelType w:val="multilevel"/>
    <w:tmpl w:val="1234A86C"/>
    <w:lvl w:ilvl="0">
      <w:start w:val="1"/>
      <w:numFmt w:val="decimal"/>
      <w:suff w:val="space"/>
      <w:lvlText w:val="Приложение %1. 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1561AD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color w:val="1561AD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1561AD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1561AD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 w:val="0"/>
        <w:color w:val="1561AD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i w:val="0"/>
        <w:color w:val="1561AD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i w:val="0"/>
        <w:color w:val="1561AD"/>
        <w:sz w:val="24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i w:val="0"/>
        <w:color w:val="1561AD"/>
        <w:sz w:val="24"/>
      </w:rPr>
    </w:lvl>
  </w:abstractNum>
  <w:abstractNum w:abstractNumId="18" w15:restartNumberingAfterBreak="0">
    <w:nsid w:val="2B0A5B69"/>
    <w:multiLevelType w:val="hybridMultilevel"/>
    <w:tmpl w:val="F2228A60"/>
    <w:lvl w:ilvl="0" w:tplc="8B3A9CF6">
      <w:start w:val="1"/>
      <w:numFmt w:val="bullet"/>
      <w:pStyle w:val="Colvir11"/>
      <w:lvlText w:val="●"/>
      <w:lvlJc w:val="left"/>
      <w:pPr>
        <w:tabs>
          <w:tab w:val="num" w:pos="357"/>
        </w:tabs>
        <w:ind w:left="360" w:hanging="360"/>
      </w:pPr>
      <w:rPr>
        <w:rFonts w:ascii="Segoe UI" w:hAnsi="Segoe UI" w:hint="default"/>
        <w:color w:val="1561AD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D4D3E"/>
    <w:multiLevelType w:val="hybridMultilevel"/>
    <w:tmpl w:val="12A4815E"/>
    <w:lvl w:ilvl="0" w:tplc="E146E21C">
      <w:start w:val="1"/>
      <w:numFmt w:val="decimal"/>
      <w:suff w:val="space"/>
      <w:lvlText w:val="%1."/>
      <w:lvlJc w:val="left"/>
      <w:pPr>
        <w:ind w:left="0" w:firstLine="0"/>
      </w:pPr>
      <w:rPr>
        <w:rFonts w:ascii="Segoe UI" w:hAnsi="Segoe UI" w:hint="default"/>
        <w:b w:val="0"/>
        <w:i w:val="0"/>
        <w:color w:val="000000" w:themeColor="text1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E39D9"/>
    <w:multiLevelType w:val="multilevel"/>
    <w:tmpl w:val="3EAE036C"/>
    <w:name w:val="Colvir_Стиль2"/>
    <w:lvl w:ilvl="0">
      <w:start w:val="1"/>
      <w:numFmt w:val="decimal"/>
      <w:suff w:val="space"/>
      <w:lvlText w:val="Приложение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2.1."/>
      <w:lvlJc w:val="left"/>
      <w:pPr>
        <w:ind w:left="1021" w:hanging="681"/>
      </w:pPr>
      <w:rPr>
        <w:rFonts w:ascii="Segoe UI" w:hAnsi="Segoe UI" w:hint="default"/>
        <w:b/>
        <w:i w:val="0"/>
        <w:color w:val="1561AD"/>
        <w:sz w:val="28"/>
      </w:rPr>
    </w:lvl>
    <w:lvl w:ilvl="2">
      <w:start w:val="1"/>
      <w:numFmt w:val="decimal"/>
      <w:lvlRestart w:val="0"/>
      <w:suff w:val="space"/>
      <w:lvlText w:val="%3.1.1."/>
      <w:lvlJc w:val="left"/>
      <w:pPr>
        <w:ind w:left="1588" w:hanging="908"/>
      </w:pPr>
      <w:rPr>
        <w:rFonts w:ascii="Segoe UI" w:hAnsi="Segoe UI" w:hint="default"/>
        <w:b/>
        <w:i w:val="0"/>
        <w:color w:val="1561AD"/>
        <w:sz w:val="24"/>
      </w:rPr>
    </w:lvl>
    <w:lvl w:ilvl="3">
      <w:start w:val="1"/>
      <w:numFmt w:val="decimal"/>
      <w:suff w:val="space"/>
      <w:lvlText w:val="%4.1.1.1."/>
      <w:lvlJc w:val="left"/>
      <w:pPr>
        <w:ind w:left="2325" w:hanging="1305"/>
      </w:pPr>
      <w:rPr>
        <w:rFonts w:ascii="Segoe UI" w:hAnsi="Segoe UI" w:hint="default"/>
        <w:b/>
        <w:i w:val="0"/>
        <w:color w:val="1561AD"/>
        <w:sz w:val="24"/>
      </w:rPr>
    </w:lvl>
    <w:lvl w:ilvl="4">
      <w:start w:val="1"/>
      <w:numFmt w:val="decimal"/>
      <w:suff w:val="space"/>
      <w:lvlText w:val="%5.1.1.1.1."/>
      <w:lvlJc w:val="left"/>
      <w:pPr>
        <w:ind w:left="3005" w:hanging="1645"/>
      </w:pPr>
      <w:rPr>
        <w:rFonts w:ascii="Segoe UI" w:hAnsi="Segoe UI" w:hint="default"/>
        <w:b/>
        <w:i w:val="0"/>
        <w:color w:val="1561AD"/>
        <w:sz w:val="24"/>
      </w:rPr>
    </w:lvl>
    <w:lvl w:ilvl="5">
      <w:start w:val="1"/>
      <w:numFmt w:val="decimal"/>
      <w:suff w:val="space"/>
      <w:lvlText w:val="%6.1.1.1.1.1."/>
      <w:lvlJc w:val="left"/>
      <w:pPr>
        <w:ind w:left="3629" w:hanging="1929"/>
      </w:pPr>
      <w:rPr>
        <w:rFonts w:ascii="Segoe UI" w:hAnsi="Segoe UI" w:hint="default"/>
        <w:b/>
        <w:i w:val="0"/>
        <w:color w:val="1561AD"/>
        <w:sz w:val="22"/>
      </w:rPr>
    </w:lvl>
    <w:lvl w:ilvl="6">
      <w:start w:val="1"/>
      <w:numFmt w:val="decimal"/>
      <w:suff w:val="space"/>
      <w:lvlText w:val="%7.1.1.1.1.1.1."/>
      <w:lvlJc w:val="left"/>
      <w:pPr>
        <w:ind w:left="4309" w:hanging="2324"/>
      </w:pPr>
      <w:rPr>
        <w:rFonts w:ascii="Segoe UI" w:hAnsi="Segoe UI" w:hint="default"/>
        <w:b/>
        <w:i w:val="0"/>
        <w:color w:val="1561AD"/>
        <w:sz w:val="20"/>
      </w:rPr>
    </w:lvl>
    <w:lvl w:ilvl="7">
      <w:start w:val="1"/>
      <w:numFmt w:val="decimal"/>
      <w:lvlText w:val="%8.1.1.1.1.1.1.1."/>
      <w:lvlJc w:val="left"/>
      <w:pPr>
        <w:tabs>
          <w:tab w:val="num" w:pos="2720"/>
        </w:tabs>
        <w:ind w:left="2720" w:hanging="340"/>
      </w:pPr>
      <w:rPr>
        <w:rFonts w:ascii="Segoe UI" w:hAnsi="Segoe UI" w:hint="default"/>
        <w:b/>
        <w:i w:val="0"/>
        <w:color w:val="1561AD"/>
        <w:sz w:val="24"/>
      </w:rPr>
    </w:lvl>
    <w:lvl w:ilvl="8">
      <w:start w:val="1"/>
      <w:numFmt w:val="decimal"/>
      <w:lvlText w:val="%9.1.1.1.1.1.1.1.1."/>
      <w:lvlJc w:val="left"/>
      <w:pPr>
        <w:tabs>
          <w:tab w:val="num" w:pos="3060"/>
        </w:tabs>
        <w:ind w:left="3060" w:hanging="340"/>
      </w:pPr>
      <w:rPr>
        <w:rFonts w:ascii="Segoe UI" w:hAnsi="Segoe UI" w:hint="default"/>
        <w:b/>
        <w:i w:val="0"/>
        <w:color w:val="1561AD"/>
        <w:sz w:val="24"/>
      </w:rPr>
    </w:lvl>
  </w:abstractNum>
  <w:abstractNum w:abstractNumId="21" w15:restartNumberingAfterBreak="0">
    <w:nsid w:val="4A7113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000000" w:themeColor="text1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A847391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48E135F"/>
    <w:multiLevelType w:val="multilevel"/>
    <w:tmpl w:val="68620590"/>
    <w:lvl w:ilvl="0">
      <w:start w:val="1"/>
      <w:numFmt w:val="decimal"/>
      <w:lvlText w:val="1.%1."/>
      <w:lvlJc w:val="left"/>
      <w:pPr>
        <w:ind w:left="644" w:hanging="360"/>
      </w:pPr>
      <w:rPr>
        <w:rFonts w:ascii="Segoe UI" w:hAnsi="Segoe UI" w:hint="default"/>
        <w:b w:val="0"/>
        <w:i w:val="0"/>
        <w:color w:val="auto"/>
        <w:sz w:val="22"/>
      </w:rPr>
    </w:lvl>
    <w:lvl w:ilvl="1">
      <w:start w:val="1"/>
      <w:numFmt w:val="decimal"/>
      <w:lvlText w:val="%1.%2."/>
      <w:lvlJc w:val="left"/>
      <w:pPr>
        <w:tabs>
          <w:tab w:val="num" w:pos="641"/>
        </w:tabs>
        <w:ind w:left="641" w:hanging="357"/>
      </w:pPr>
      <w:rPr>
        <w:rFonts w:ascii="Segoe UI" w:hAnsi="Segoe UI" w:hint="default"/>
        <w:sz w:val="22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24" w15:restartNumberingAfterBreak="0">
    <w:nsid w:val="5C7F39B0"/>
    <w:multiLevelType w:val="hybridMultilevel"/>
    <w:tmpl w:val="8E527216"/>
    <w:lvl w:ilvl="0" w:tplc="9D0EAA7A">
      <w:start w:val="1"/>
      <w:numFmt w:val="bullet"/>
      <w:pStyle w:val="Colvir4"/>
      <w:lvlText w:val="▫"/>
      <w:lvlJc w:val="left"/>
      <w:pPr>
        <w:tabs>
          <w:tab w:val="num" w:pos="1208"/>
        </w:tabs>
        <w:ind w:left="1208" w:hanging="357"/>
      </w:pPr>
      <w:rPr>
        <w:rFonts w:ascii="Segoe UI" w:hAnsi="Segoe UI" w:hint="default"/>
        <w:color w:val="1561AD"/>
        <w:sz w:val="3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1DC7E31"/>
    <w:multiLevelType w:val="multilevel"/>
    <w:tmpl w:val="C3A6715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24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suff w:val="space"/>
      <w:lvlText w:val="Приложение %6."/>
      <w:lvlJc w:val="left"/>
      <w:pPr>
        <w:ind w:left="0" w:firstLine="0"/>
      </w:pPr>
      <w:rPr>
        <w:rFonts w:ascii="Segoe UI" w:hAnsi="Segoe UI" w:hint="default"/>
        <w:b/>
        <w:i w:val="0"/>
        <w:color w:val="1561AD"/>
        <w:sz w:val="32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5036B0F"/>
    <w:multiLevelType w:val="multilevel"/>
    <w:tmpl w:val="B3066D36"/>
    <w:name w:val="Colvir_Стиль"/>
    <w:lvl w:ilvl="0">
      <w:start w:val="1"/>
      <w:numFmt w:val="decimal"/>
      <w:suff w:val="space"/>
      <w:lvlText w:val="Приложение 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2.1."/>
      <w:lvlJc w:val="left"/>
      <w:pPr>
        <w:ind w:left="1021" w:hanging="681"/>
      </w:pPr>
      <w:rPr>
        <w:rFonts w:ascii="Segoe UI" w:hAnsi="Segoe UI" w:hint="default"/>
        <w:b/>
        <w:i w:val="0"/>
        <w:color w:val="1561AD"/>
        <w:sz w:val="28"/>
      </w:rPr>
    </w:lvl>
    <w:lvl w:ilvl="2">
      <w:start w:val="1"/>
      <w:numFmt w:val="decimal"/>
      <w:lvlRestart w:val="0"/>
      <w:suff w:val="space"/>
      <w:lvlText w:val="%3.1.1."/>
      <w:lvlJc w:val="left"/>
      <w:pPr>
        <w:ind w:left="1588" w:hanging="908"/>
      </w:pPr>
      <w:rPr>
        <w:rFonts w:ascii="Segoe UI" w:hAnsi="Segoe UI" w:hint="default"/>
        <w:b/>
        <w:i w:val="0"/>
        <w:color w:val="1561AD"/>
        <w:sz w:val="24"/>
      </w:rPr>
    </w:lvl>
    <w:lvl w:ilvl="3">
      <w:start w:val="1"/>
      <w:numFmt w:val="decimal"/>
      <w:suff w:val="space"/>
      <w:lvlText w:val="%4.1.1.1."/>
      <w:lvlJc w:val="left"/>
      <w:pPr>
        <w:ind w:left="2325" w:hanging="1305"/>
      </w:pPr>
      <w:rPr>
        <w:rFonts w:ascii="Segoe UI" w:hAnsi="Segoe UI" w:hint="default"/>
        <w:b/>
        <w:i w:val="0"/>
        <w:color w:val="1561AD"/>
        <w:sz w:val="24"/>
      </w:rPr>
    </w:lvl>
    <w:lvl w:ilvl="4">
      <w:start w:val="1"/>
      <w:numFmt w:val="decimal"/>
      <w:suff w:val="space"/>
      <w:lvlText w:val="%5.1.1.1.1."/>
      <w:lvlJc w:val="left"/>
      <w:pPr>
        <w:ind w:left="3005" w:hanging="1645"/>
      </w:pPr>
      <w:rPr>
        <w:rFonts w:ascii="Segoe UI" w:hAnsi="Segoe UI" w:hint="default"/>
        <w:b/>
        <w:i w:val="0"/>
        <w:color w:val="1561AD"/>
        <w:sz w:val="24"/>
      </w:rPr>
    </w:lvl>
    <w:lvl w:ilvl="5">
      <w:start w:val="1"/>
      <w:numFmt w:val="decimal"/>
      <w:suff w:val="space"/>
      <w:lvlText w:val="%6.1.1.1.1.1."/>
      <w:lvlJc w:val="left"/>
      <w:pPr>
        <w:ind w:left="3629" w:hanging="1929"/>
      </w:pPr>
      <w:rPr>
        <w:rFonts w:ascii="Segoe UI" w:hAnsi="Segoe UI" w:hint="default"/>
        <w:b/>
        <w:i w:val="0"/>
        <w:color w:val="1561AD"/>
        <w:sz w:val="22"/>
      </w:rPr>
    </w:lvl>
    <w:lvl w:ilvl="6">
      <w:start w:val="1"/>
      <w:numFmt w:val="decimal"/>
      <w:suff w:val="space"/>
      <w:lvlText w:val="%7.1.1.1.1.1.1."/>
      <w:lvlJc w:val="left"/>
      <w:pPr>
        <w:ind w:left="4309" w:hanging="2324"/>
      </w:pPr>
      <w:rPr>
        <w:rFonts w:ascii="Segoe UI" w:hAnsi="Segoe UI" w:hint="default"/>
        <w:b/>
        <w:i w:val="0"/>
        <w:color w:val="1561AD"/>
        <w:sz w:val="20"/>
      </w:rPr>
    </w:lvl>
    <w:lvl w:ilvl="7">
      <w:start w:val="1"/>
      <w:numFmt w:val="decimal"/>
      <w:lvlText w:val="%8.1.1.1.1.1.1.1."/>
      <w:lvlJc w:val="left"/>
      <w:pPr>
        <w:tabs>
          <w:tab w:val="num" w:pos="2720"/>
        </w:tabs>
        <w:ind w:left="2720" w:hanging="340"/>
      </w:pPr>
      <w:rPr>
        <w:rFonts w:ascii="Segoe UI" w:hAnsi="Segoe UI" w:hint="default"/>
        <w:b/>
        <w:i w:val="0"/>
        <w:color w:val="1561AD"/>
        <w:sz w:val="24"/>
      </w:rPr>
    </w:lvl>
    <w:lvl w:ilvl="8">
      <w:start w:val="1"/>
      <w:numFmt w:val="decimal"/>
      <w:lvlText w:val="%9.1.1.1.1.1.1.1.1."/>
      <w:lvlJc w:val="left"/>
      <w:pPr>
        <w:tabs>
          <w:tab w:val="num" w:pos="3060"/>
        </w:tabs>
        <w:ind w:left="3060" w:hanging="340"/>
      </w:pPr>
      <w:rPr>
        <w:rFonts w:ascii="Segoe UI" w:hAnsi="Segoe UI" w:hint="default"/>
        <w:b/>
        <w:i w:val="0"/>
        <w:color w:val="1561AD"/>
        <w:sz w:val="24"/>
      </w:rPr>
    </w:lvl>
  </w:abstractNum>
  <w:abstractNum w:abstractNumId="27" w15:restartNumberingAfterBreak="0">
    <w:nsid w:val="78C74984"/>
    <w:multiLevelType w:val="multilevel"/>
    <w:tmpl w:val="70DE59BE"/>
    <w:name w:val="Colvir_Стиль13"/>
    <w:numStyleLink w:val="Colvir10"/>
  </w:abstractNum>
  <w:num w:numId="1">
    <w:abstractNumId w:val="16"/>
  </w:num>
  <w:num w:numId="2">
    <w:abstractNumId w:val="12"/>
  </w:num>
  <w:num w:numId="3">
    <w:abstractNumId w:val="13"/>
  </w:num>
  <w:num w:numId="4">
    <w:abstractNumId w:val="15"/>
  </w:num>
  <w:num w:numId="5">
    <w:abstractNumId w:val="10"/>
  </w:num>
  <w:num w:numId="6">
    <w:abstractNumId w:val="24"/>
  </w:num>
  <w:num w:numId="7">
    <w:abstractNumId w:val="17"/>
  </w:num>
  <w:num w:numId="8">
    <w:abstractNumId w:val="21"/>
  </w:num>
  <w:num w:numId="9">
    <w:abstractNumId w:val="19"/>
  </w:num>
  <w:num w:numId="10">
    <w:abstractNumId w:val="13"/>
    <w:lvlOverride w:ilvl="0">
      <w:startOverride w:val="1"/>
    </w:lvlOverride>
  </w:num>
  <w:num w:numId="11">
    <w:abstractNumId w:val="21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8"/>
  </w:num>
  <w:num w:numId="14">
    <w:abstractNumId w:val="18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24"/>
    <w:lvlOverride w:ilvl="0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7"/>
  </w:num>
  <w:num w:numId="32">
    <w:abstractNumId w:val="12"/>
  </w:num>
  <w:num w:numId="33">
    <w:abstractNumId w:val="16"/>
  </w:num>
  <w:num w:numId="34">
    <w:abstractNumId w:val="12"/>
  </w:num>
  <w:num w:numId="35">
    <w:abstractNumId w:val="12"/>
  </w:num>
  <w:num w:numId="36">
    <w:abstractNumId w:val="18"/>
  </w:num>
  <w:num w:numId="37">
    <w:abstractNumId w:val="15"/>
  </w:num>
  <w:num w:numId="38">
    <w:abstractNumId w:val="10"/>
  </w:num>
  <w:num w:numId="39">
    <w:abstractNumId w:val="24"/>
  </w:num>
  <w:num w:numId="40">
    <w:abstractNumId w:val="21"/>
  </w:num>
  <w:num w:numId="41">
    <w:abstractNumId w:val="25"/>
  </w:num>
  <w:num w:numId="42">
    <w:abstractNumId w:val="22"/>
  </w:num>
  <w:num w:numId="43">
    <w:abstractNumId w:val="23"/>
  </w:num>
  <w:num w:numId="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ocumentProtection w:formatting="1" w:enforcement="0"/>
  <w:styleLockTheme/>
  <w:styleLockQFSet/>
  <w:defaultTabStop w:val="709"/>
  <w:defaultTableStyle w:val="Colvir-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E4"/>
    <w:rsid w:val="00004527"/>
    <w:rsid w:val="0001388E"/>
    <w:rsid w:val="00015025"/>
    <w:rsid w:val="00021D94"/>
    <w:rsid w:val="0002583C"/>
    <w:rsid w:val="0003040F"/>
    <w:rsid w:val="00030FE9"/>
    <w:rsid w:val="00035B4E"/>
    <w:rsid w:val="000409DF"/>
    <w:rsid w:val="00045578"/>
    <w:rsid w:val="000513CD"/>
    <w:rsid w:val="000627B8"/>
    <w:rsid w:val="00062906"/>
    <w:rsid w:val="00090C2C"/>
    <w:rsid w:val="00091417"/>
    <w:rsid w:val="00097554"/>
    <w:rsid w:val="000A2142"/>
    <w:rsid w:val="000A4440"/>
    <w:rsid w:val="000A67FA"/>
    <w:rsid w:val="000B11B6"/>
    <w:rsid w:val="000B2B8B"/>
    <w:rsid w:val="000C2153"/>
    <w:rsid w:val="000C3DD0"/>
    <w:rsid w:val="000C4DBB"/>
    <w:rsid w:val="000D09EE"/>
    <w:rsid w:val="000D5408"/>
    <w:rsid w:val="000E03DB"/>
    <w:rsid w:val="000E3EC3"/>
    <w:rsid w:val="000E43B9"/>
    <w:rsid w:val="000E486C"/>
    <w:rsid w:val="000F15C5"/>
    <w:rsid w:val="000F7FDF"/>
    <w:rsid w:val="0011042A"/>
    <w:rsid w:val="00112AAA"/>
    <w:rsid w:val="00113E3F"/>
    <w:rsid w:val="00113F57"/>
    <w:rsid w:val="00117173"/>
    <w:rsid w:val="00135C42"/>
    <w:rsid w:val="00136056"/>
    <w:rsid w:val="001418A1"/>
    <w:rsid w:val="00142037"/>
    <w:rsid w:val="0014229C"/>
    <w:rsid w:val="0014313F"/>
    <w:rsid w:val="00157B8A"/>
    <w:rsid w:val="00160AD2"/>
    <w:rsid w:val="001622D5"/>
    <w:rsid w:val="00167BA2"/>
    <w:rsid w:val="0017740B"/>
    <w:rsid w:val="001778E0"/>
    <w:rsid w:val="00183059"/>
    <w:rsid w:val="0018720D"/>
    <w:rsid w:val="00190BEB"/>
    <w:rsid w:val="001935E6"/>
    <w:rsid w:val="00195EC3"/>
    <w:rsid w:val="00197D23"/>
    <w:rsid w:val="001A0915"/>
    <w:rsid w:val="001C32FE"/>
    <w:rsid w:val="001D6D54"/>
    <w:rsid w:val="001E6850"/>
    <w:rsid w:val="001E6A30"/>
    <w:rsid w:val="001F00F4"/>
    <w:rsid w:val="001F02D4"/>
    <w:rsid w:val="001F2FF3"/>
    <w:rsid w:val="001F4EC5"/>
    <w:rsid w:val="00217878"/>
    <w:rsid w:val="002243D5"/>
    <w:rsid w:val="00225079"/>
    <w:rsid w:val="0026117B"/>
    <w:rsid w:val="00267C11"/>
    <w:rsid w:val="00272ECE"/>
    <w:rsid w:val="00287949"/>
    <w:rsid w:val="00293ED1"/>
    <w:rsid w:val="002A153E"/>
    <w:rsid w:val="002A6B3F"/>
    <w:rsid w:val="002B27D8"/>
    <w:rsid w:val="002C5C67"/>
    <w:rsid w:val="002D17A8"/>
    <w:rsid w:val="002D52E6"/>
    <w:rsid w:val="002D705E"/>
    <w:rsid w:val="002F2761"/>
    <w:rsid w:val="002F38A0"/>
    <w:rsid w:val="002F6082"/>
    <w:rsid w:val="00301370"/>
    <w:rsid w:val="003126AF"/>
    <w:rsid w:val="00321F4A"/>
    <w:rsid w:val="003225B9"/>
    <w:rsid w:val="003228B5"/>
    <w:rsid w:val="0033219E"/>
    <w:rsid w:val="00360084"/>
    <w:rsid w:val="0036090D"/>
    <w:rsid w:val="00362AB0"/>
    <w:rsid w:val="00367F34"/>
    <w:rsid w:val="00371D1B"/>
    <w:rsid w:val="003745FB"/>
    <w:rsid w:val="003768B0"/>
    <w:rsid w:val="00390FC4"/>
    <w:rsid w:val="0039146D"/>
    <w:rsid w:val="00391A6C"/>
    <w:rsid w:val="00396D2A"/>
    <w:rsid w:val="003A1DF4"/>
    <w:rsid w:val="003A3A49"/>
    <w:rsid w:val="003A4F3F"/>
    <w:rsid w:val="003A649B"/>
    <w:rsid w:val="003B23A1"/>
    <w:rsid w:val="003C21D0"/>
    <w:rsid w:val="003C29B1"/>
    <w:rsid w:val="003C5D3A"/>
    <w:rsid w:val="003D4A88"/>
    <w:rsid w:val="003D59B4"/>
    <w:rsid w:val="003D5A01"/>
    <w:rsid w:val="003D7551"/>
    <w:rsid w:val="003E4524"/>
    <w:rsid w:val="003E6FAE"/>
    <w:rsid w:val="003F08F7"/>
    <w:rsid w:val="003F5A3C"/>
    <w:rsid w:val="003F6570"/>
    <w:rsid w:val="003F683D"/>
    <w:rsid w:val="003F6C3F"/>
    <w:rsid w:val="004012C5"/>
    <w:rsid w:val="00405271"/>
    <w:rsid w:val="00416913"/>
    <w:rsid w:val="00443063"/>
    <w:rsid w:val="00450934"/>
    <w:rsid w:val="00452713"/>
    <w:rsid w:val="0045613A"/>
    <w:rsid w:val="00462FB4"/>
    <w:rsid w:val="00463D61"/>
    <w:rsid w:val="00466A8A"/>
    <w:rsid w:val="00467AE8"/>
    <w:rsid w:val="00474572"/>
    <w:rsid w:val="0048254E"/>
    <w:rsid w:val="0048724F"/>
    <w:rsid w:val="00487C6B"/>
    <w:rsid w:val="00493F12"/>
    <w:rsid w:val="004A2463"/>
    <w:rsid w:val="004A5585"/>
    <w:rsid w:val="004B0853"/>
    <w:rsid w:val="004B5206"/>
    <w:rsid w:val="004B6B1E"/>
    <w:rsid w:val="004C214E"/>
    <w:rsid w:val="004D146F"/>
    <w:rsid w:val="004D1C5E"/>
    <w:rsid w:val="004E5885"/>
    <w:rsid w:val="004F04B6"/>
    <w:rsid w:val="004F3DF8"/>
    <w:rsid w:val="005100EC"/>
    <w:rsid w:val="00512FBC"/>
    <w:rsid w:val="00526B9A"/>
    <w:rsid w:val="005318CF"/>
    <w:rsid w:val="00531D6A"/>
    <w:rsid w:val="00542476"/>
    <w:rsid w:val="00542714"/>
    <w:rsid w:val="005457D2"/>
    <w:rsid w:val="00550D16"/>
    <w:rsid w:val="00570A7B"/>
    <w:rsid w:val="005812EA"/>
    <w:rsid w:val="005825D9"/>
    <w:rsid w:val="00595CCD"/>
    <w:rsid w:val="005A12FC"/>
    <w:rsid w:val="005A1700"/>
    <w:rsid w:val="005A37FE"/>
    <w:rsid w:val="005A7277"/>
    <w:rsid w:val="005A7D13"/>
    <w:rsid w:val="005D0E07"/>
    <w:rsid w:val="005D1D4D"/>
    <w:rsid w:val="005D3AE9"/>
    <w:rsid w:val="005D5751"/>
    <w:rsid w:val="005D7457"/>
    <w:rsid w:val="005E1B12"/>
    <w:rsid w:val="005E6194"/>
    <w:rsid w:val="005F13F6"/>
    <w:rsid w:val="005F23A2"/>
    <w:rsid w:val="00600B8D"/>
    <w:rsid w:val="00601365"/>
    <w:rsid w:val="00603F7A"/>
    <w:rsid w:val="00610D9E"/>
    <w:rsid w:val="0061182E"/>
    <w:rsid w:val="006119DB"/>
    <w:rsid w:val="0061706E"/>
    <w:rsid w:val="00624081"/>
    <w:rsid w:val="006269B7"/>
    <w:rsid w:val="00630CCC"/>
    <w:rsid w:val="006332FF"/>
    <w:rsid w:val="00635484"/>
    <w:rsid w:val="00642408"/>
    <w:rsid w:val="006426FA"/>
    <w:rsid w:val="0064415D"/>
    <w:rsid w:val="006527CD"/>
    <w:rsid w:val="00655996"/>
    <w:rsid w:val="0066636F"/>
    <w:rsid w:val="00670759"/>
    <w:rsid w:val="00684C7C"/>
    <w:rsid w:val="00692014"/>
    <w:rsid w:val="006933F7"/>
    <w:rsid w:val="00694835"/>
    <w:rsid w:val="006A73A9"/>
    <w:rsid w:val="006B1D17"/>
    <w:rsid w:val="006B69EF"/>
    <w:rsid w:val="006C0F1A"/>
    <w:rsid w:val="006C2B94"/>
    <w:rsid w:val="006D0E6B"/>
    <w:rsid w:val="006D3329"/>
    <w:rsid w:val="006D4E7C"/>
    <w:rsid w:val="006D5713"/>
    <w:rsid w:val="006D7D11"/>
    <w:rsid w:val="006E2C7F"/>
    <w:rsid w:val="00707AD7"/>
    <w:rsid w:val="007125B2"/>
    <w:rsid w:val="00713669"/>
    <w:rsid w:val="007171BB"/>
    <w:rsid w:val="00721EE1"/>
    <w:rsid w:val="007230D6"/>
    <w:rsid w:val="00724928"/>
    <w:rsid w:val="007328EE"/>
    <w:rsid w:val="00735A05"/>
    <w:rsid w:val="00736171"/>
    <w:rsid w:val="00737E3D"/>
    <w:rsid w:val="0074319A"/>
    <w:rsid w:val="00744BDE"/>
    <w:rsid w:val="00747C80"/>
    <w:rsid w:val="00753939"/>
    <w:rsid w:val="007540CF"/>
    <w:rsid w:val="007619F3"/>
    <w:rsid w:val="00766799"/>
    <w:rsid w:val="007701D2"/>
    <w:rsid w:val="00772D8C"/>
    <w:rsid w:val="0077427A"/>
    <w:rsid w:val="0078584D"/>
    <w:rsid w:val="007921FF"/>
    <w:rsid w:val="007B34ED"/>
    <w:rsid w:val="007B539A"/>
    <w:rsid w:val="007B675F"/>
    <w:rsid w:val="007B7CD5"/>
    <w:rsid w:val="007C03BE"/>
    <w:rsid w:val="007C1E64"/>
    <w:rsid w:val="007D7259"/>
    <w:rsid w:val="007D7E2A"/>
    <w:rsid w:val="007E176C"/>
    <w:rsid w:val="007E20BB"/>
    <w:rsid w:val="007F280E"/>
    <w:rsid w:val="007F2A9B"/>
    <w:rsid w:val="007F41E1"/>
    <w:rsid w:val="007F7833"/>
    <w:rsid w:val="00800AEF"/>
    <w:rsid w:val="00801D06"/>
    <w:rsid w:val="00804D16"/>
    <w:rsid w:val="00816941"/>
    <w:rsid w:val="00817A5E"/>
    <w:rsid w:val="008225BC"/>
    <w:rsid w:val="0083009F"/>
    <w:rsid w:val="00834620"/>
    <w:rsid w:val="0084333B"/>
    <w:rsid w:val="008504BF"/>
    <w:rsid w:val="00852221"/>
    <w:rsid w:val="008556DB"/>
    <w:rsid w:val="008566F5"/>
    <w:rsid w:val="00857D88"/>
    <w:rsid w:val="00862635"/>
    <w:rsid w:val="008749D9"/>
    <w:rsid w:val="00875825"/>
    <w:rsid w:val="0088137F"/>
    <w:rsid w:val="00891BAE"/>
    <w:rsid w:val="00891DAF"/>
    <w:rsid w:val="00893729"/>
    <w:rsid w:val="008A508F"/>
    <w:rsid w:val="008B63FD"/>
    <w:rsid w:val="008C0930"/>
    <w:rsid w:val="008C71B7"/>
    <w:rsid w:val="008C79CC"/>
    <w:rsid w:val="008D1352"/>
    <w:rsid w:val="008D2D8C"/>
    <w:rsid w:val="008D6C97"/>
    <w:rsid w:val="008D7996"/>
    <w:rsid w:val="008E58FB"/>
    <w:rsid w:val="008E6040"/>
    <w:rsid w:val="008F0139"/>
    <w:rsid w:val="008F3FCF"/>
    <w:rsid w:val="008F5C6D"/>
    <w:rsid w:val="00901560"/>
    <w:rsid w:val="00903A29"/>
    <w:rsid w:val="0091323B"/>
    <w:rsid w:val="00913866"/>
    <w:rsid w:val="00920D65"/>
    <w:rsid w:val="00925620"/>
    <w:rsid w:val="009260A9"/>
    <w:rsid w:val="009267F7"/>
    <w:rsid w:val="0093796C"/>
    <w:rsid w:val="00941085"/>
    <w:rsid w:val="009429D0"/>
    <w:rsid w:val="0094530B"/>
    <w:rsid w:val="00946218"/>
    <w:rsid w:val="00946735"/>
    <w:rsid w:val="009476B8"/>
    <w:rsid w:val="00952213"/>
    <w:rsid w:val="0095282E"/>
    <w:rsid w:val="009539FB"/>
    <w:rsid w:val="0095717B"/>
    <w:rsid w:val="00967EAC"/>
    <w:rsid w:val="009A3229"/>
    <w:rsid w:val="009A46D9"/>
    <w:rsid w:val="009A7ECA"/>
    <w:rsid w:val="009B57C0"/>
    <w:rsid w:val="009C723E"/>
    <w:rsid w:val="009D1D8A"/>
    <w:rsid w:val="009D65D7"/>
    <w:rsid w:val="009D7810"/>
    <w:rsid w:val="009E1BD9"/>
    <w:rsid w:val="009E51EF"/>
    <w:rsid w:val="009E619E"/>
    <w:rsid w:val="009F296C"/>
    <w:rsid w:val="009F67CA"/>
    <w:rsid w:val="00A0244E"/>
    <w:rsid w:val="00A05B00"/>
    <w:rsid w:val="00A12C33"/>
    <w:rsid w:val="00A17D04"/>
    <w:rsid w:val="00A27174"/>
    <w:rsid w:val="00A27B7E"/>
    <w:rsid w:val="00A31B79"/>
    <w:rsid w:val="00A46491"/>
    <w:rsid w:val="00A47D69"/>
    <w:rsid w:val="00A57B55"/>
    <w:rsid w:val="00A61084"/>
    <w:rsid w:val="00A6297E"/>
    <w:rsid w:val="00A65540"/>
    <w:rsid w:val="00A71AAC"/>
    <w:rsid w:val="00A71B8A"/>
    <w:rsid w:val="00A75CB5"/>
    <w:rsid w:val="00A803CF"/>
    <w:rsid w:val="00A84B5F"/>
    <w:rsid w:val="00A86AF6"/>
    <w:rsid w:val="00A86B3B"/>
    <w:rsid w:val="00A91A0F"/>
    <w:rsid w:val="00A91F52"/>
    <w:rsid w:val="00AA0AAD"/>
    <w:rsid w:val="00AA1800"/>
    <w:rsid w:val="00AA3027"/>
    <w:rsid w:val="00AA6E90"/>
    <w:rsid w:val="00AB2146"/>
    <w:rsid w:val="00AB38E4"/>
    <w:rsid w:val="00AB5B32"/>
    <w:rsid w:val="00AC4B63"/>
    <w:rsid w:val="00AD3998"/>
    <w:rsid w:val="00AD4C18"/>
    <w:rsid w:val="00AD50E0"/>
    <w:rsid w:val="00AF3C33"/>
    <w:rsid w:val="00AF4C37"/>
    <w:rsid w:val="00B04302"/>
    <w:rsid w:val="00B05C8F"/>
    <w:rsid w:val="00B07F37"/>
    <w:rsid w:val="00B14C3C"/>
    <w:rsid w:val="00B17FD6"/>
    <w:rsid w:val="00B22A0B"/>
    <w:rsid w:val="00B24B5D"/>
    <w:rsid w:val="00B25A33"/>
    <w:rsid w:val="00B27033"/>
    <w:rsid w:val="00B32DEF"/>
    <w:rsid w:val="00B42099"/>
    <w:rsid w:val="00B5001A"/>
    <w:rsid w:val="00B53153"/>
    <w:rsid w:val="00B613AA"/>
    <w:rsid w:val="00B62EBD"/>
    <w:rsid w:val="00B67C6D"/>
    <w:rsid w:val="00B73358"/>
    <w:rsid w:val="00B75059"/>
    <w:rsid w:val="00B836BC"/>
    <w:rsid w:val="00B85F94"/>
    <w:rsid w:val="00B91083"/>
    <w:rsid w:val="00B9434C"/>
    <w:rsid w:val="00B95DD1"/>
    <w:rsid w:val="00B97F90"/>
    <w:rsid w:val="00BA0323"/>
    <w:rsid w:val="00BA1F67"/>
    <w:rsid w:val="00BA3032"/>
    <w:rsid w:val="00BA543D"/>
    <w:rsid w:val="00BB06CA"/>
    <w:rsid w:val="00BC1533"/>
    <w:rsid w:val="00BC4C8C"/>
    <w:rsid w:val="00BE187C"/>
    <w:rsid w:val="00BE1BB1"/>
    <w:rsid w:val="00BE47E6"/>
    <w:rsid w:val="00BE51CD"/>
    <w:rsid w:val="00C008DD"/>
    <w:rsid w:val="00C010AB"/>
    <w:rsid w:val="00C024E3"/>
    <w:rsid w:val="00C07FB2"/>
    <w:rsid w:val="00C10279"/>
    <w:rsid w:val="00C13591"/>
    <w:rsid w:val="00C16ED9"/>
    <w:rsid w:val="00C17EB8"/>
    <w:rsid w:val="00C253AD"/>
    <w:rsid w:val="00C25A4E"/>
    <w:rsid w:val="00C2796F"/>
    <w:rsid w:val="00C305B9"/>
    <w:rsid w:val="00C323DF"/>
    <w:rsid w:val="00C33DE4"/>
    <w:rsid w:val="00C4096C"/>
    <w:rsid w:val="00C42198"/>
    <w:rsid w:val="00C42F2F"/>
    <w:rsid w:val="00C441B2"/>
    <w:rsid w:val="00C448DE"/>
    <w:rsid w:val="00C44F98"/>
    <w:rsid w:val="00C45084"/>
    <w:rsid w:val="00C55185"/>
    <w:rsid w:val="00C62428"/>
    <w:rsid w:val="00C65D84"/>
    <w:rsid w:val="00C70315"/>
    <w:rsid w:val="00C76FF4"/>
    <w:rsid w:val="00C77AF7"/>
    <w:rsid w:val="00C8544A"/>
    <w:rsid w:val="00C85DED"/>
    <w:rsid w:val="00C90C51"/>
    <w:rsid w:val="00C91BEA"/>
    <w:rsid w:val="00C93030"/>
    <w:rsid w:val="00C946E3"/>
    <w:rsid w:val="00C94724"/>
    <w:rsid w:val="00CA2484"/>
    <w:rsid w:val="00CB1AD4"/>
    <w:rsid w:val="00CB2915"/>
    <w:rsid w:val="00CB564E"/>
    <w:rsid w:val="00CB614C"/>
    <w:rsid w:val="00CC4214"/>
    <w:rsid w:val="00CC4BAA"/>
    <w:rsid w:val="00CC7D85"/>
    <w:rsid w:val="00CD229B"/>
    <w:rsid w:val="00CE1177"/>
    <w:rsid w:val="00CE5376"/>
    <w:rsid w:val="00CE622B"/>
    <w:rsid w:val="00CF48FF"/>
    <w:rsid w:val="00D00CC1"/>
    <w:rsid w:val="00D0154F"/>
    <w:rsid w:val="00D0232B"/>
    <w:rsid w:val="00D04F1B"/>
    <w:rsid w:val="00D07115"/>
    <w:rsid w:val="00D15664"/>
    <w:rsid w:val="00D26C6E"/>
    <w:rsid w:val="00D31BFE"/>
    <w:rsid w:val="00D43107"/>
    <w:rsid w:val="00D46D2B"/>
    <w:rsid w:val="00D5013C"/>
    <w:rsid w:val="00D507C1"/>
    <w:rsid w:val="00D51201"/>
    <w:rsid w:val="00D512E7"/>
    <w:rsid w:val="00D52107"/>
    <w:rsid w:val="00D60462"/>
    <w:rsid w:val="00D62C61"/>
    <w:rsid w:val="00D6397A"/>
    <w:rsid w:val="00D64F0F"/>
    <w:rsid w:val="00D67285"/>
    <w:rsid w:val="00D70CA1"/>
    <w:rsid w:val="00D763CF"/>
    <w:rsid w:val="00D8610B"/>
    <w:rsid w:val="00D861A2"/>
    <w:rsid w:val="00D873E0"/>
    <w:rsid w:val="00D91309"/>
    <w:rsid w:val="00DA2414"/>
    <w:rsid w:val="00DB421F"/>
    <w:rsid w:val="00DC63EA"/>
    <w:rsid w:val="00DC70E2"/>
    <w:rsid w:val="00DD4609"/>
    <w:rsid w:val="00DD508D"/>
    <w:rsid w:val="00DE047D"/>
    <w:rsid w:val="00DE1C53"/>
    <w:rsid w:val="00E00A0A"/>
    <w:rsid w:val="00E01ACF"/>
    <w:rsid w:val="00E11871"/>
    <w:rsid w:val="00E156A5"/>
    <w:rsid w:val="00E15923"/>
    <w:rsid w:val="00E205A8"/>
    <w:rsid w:val="00E41202"/>
    <w:rsid w:val="00E41FA0"/>
    <w:rsid w:val="00E42C0D"/>
    <w:rsid w:val="00E43C5B"/>
    <w:rsid w:val="00E453FA"/>
    <w:rsid w:val="00E50717"/>
    <w:rsid w:val="00E51CAD"/>
    <w:rsid w:val="00E51FD0"/>
    <w:rsid w:val="00E5741E"/>
    <w:rsid w:val="00E62648"/>
    <w:rsid w:val="00E66F6B"/>
    <w:rsid w:val="00E75068"/>
    <w:rsid w:val="00E76AB8"/>
    <w:rsid w:val="00E83E1D"/>
    <w:rsid w:val="00E92787"/>
    <w:rsid w:val="00EA65FF"/>
    <w:rsid w:val="00EA7543"/>
    <w:rsid w:val="00EA7700"/>
    <w:rsid w:val="00EB10AC"/>
    <w:rsid w:val="00EB133A"/>
    <w:rsid w:val="00EB2B78"/>
    <w:rsid w:val="00EB59E8"/>
    <w:rsid w:val="00EC0170"/>
    <w:rsid w:val="00EC0B5B"/>
    <w:rsid w:val="00EC3F1A"/>
    <w:rsid w:val="00EC5420"/>
    <w:rsid w:val="00ED2657"/>
    <w:rsid w:val="00ED7530"/>
    <w:rsid w:val="00EE646C"/>
    <w:rsid w:val="00EE7E4A"/>
    <w:rsid w:val="00EF2053"/>
    <w:rsid w:val="00EF6723"/>
    <w:rsid w:val="00F00B59"/>
    <w:rsid w:val="00F011E0"/>
    <w:rsid w:val="00F013D7"/>
    <w:rsid w:val="00F01491"/>
    <w:rsid w:val="00F02181"/>
    <w:rsid w:val="00F03E55"/>
    <w:rsid w:val="00F044BD"/>
    <w:rsid w:val="00F06ABF"/>
    <w:rsid w:val="00F1647D"/>
    <w:rsid w:val="00F21425"/>
    <w:rsid w:val="00F2199A"/>
    <w:rsid w:val="00F338B9"/>
    <w:rsid w:val="00F373D3"/>
    <w:rsid w:val="00F43BE1"/>
    <w:rsid w:val="00F44D8B"/>
    <w:rsid w:val="00F47BFB"/>
    <w:rsid w:val="00F60349"/>
    <w:rsid w:val="00F625FE"/>
    <w:rsid w:val="00F677D1"/>
    <w:rsid w:val="00F700FC"/>
    <w:rsid w:val="00F7670E"/>
    <w:rsid w:val="00F82743"/>
    <w:rsid w:val="00F83F16"/>
    <w:rsid w:val="00F855CB"/>
    <w:rsid w:val="00F92CE3"/>
    <w:rsid w:val="00F943D1"/>
    <w:rsid w:val="00F96205"/>
    <w:rsid w:val="00F969FD"/>
    <w:rsid w:val="00F96FF5"/>
    <w:rsid w:val="00FA093F"/>
    <w:rsid w:val="00FA1A28"/>
    <w:rsid w:val="00FA28D4"/>
    <w:rsid w:val="00FA2F63"/>
    <w:rsid w:val="00FA6A36"/>
    <w:rsid w:val="00FB2F31"/>
    <w:rsid w:val="00FB5652"/>
    <w:rsid w:val="00FC070D"/>
    <w:rsid w:val="00FC2992"/>
    <w:rsid w:val="00FD23C6"/>
    <w:rsid w:val="00FE1823"/>
    <w:rsid w:val="00FE1FDD"/>
    <w:rsid w:val="00FF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D766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Theme="minorHAnsi" w:hAnsi="Segoe UI" w:cstheme="minorBidi"/>
        <w:color w:val="000000" w:themeColor="text1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99"/>
    <w:semiHidden/>
    <w:qFormat/>
    <w:rsid w:val="00C65D84"/>
  </w:style>
  <w:style w:type="paragraph" w:styleId="1">
    <w:name w:val="heading 1"/>
    <w:aliases w:val="Colvir_Заголовок 1"/>
    <w:basedOn w:val="a"/>
    <w:next w:val="Colvir"/>
    <w:link w:val="10"/>
    <w:uiPriority w:val="2"/>
    <w:qFormat/>
    <w:rsid w:val="00045578"/>
    <w:pPr>
      <w:pageBreakBefore/>
      <w:numPr>
        <w:numId w:val="41"/>
      </w:numPr>
      <w:spacing w:before="80" w:after="120"/>
      <w:outlineLvl w:val="0"/>
    </w:pPr>
    <w:rPr>
      <w:rFonts w:eastAsiaTheme="majorEastAsia" w:cstheme="majorBidi"/>
      <w:b/>
      <w:color w:val="1561AD"/>
      <w:sz w:val="32"/>
      <w:szCs w:val="32"/>
    </w:rPr>
  </w:style>
  <w:style w:type="paragraph" w:styleId="2">
    <w:name w:val="heading 2"/>
    <w:aliases w:val="Colvir_Заголовок 2"/>
    <w:basedOn w:val="a"/>
    <w:next w:val="Colvir"/>
    <w:link w:val="20"/>
    <w:uiPriority w:val="2"/>
    <w:qFormat/>
    <w:rsid w:val="00C2796F"/>
    <w:pPr>
      <w:numPr>
        <w:ilvl w:val="1"/>
        <w:numId w:val="41"/>
      </w:numPr>
      <w:spacing w:before="240" w:after="120"/>
      <w:outlineLvl w:val="1"/>
    </w:pPr>
    <w:rPr>
      <w:rFonts w:eastAsiaTheme="majorEastAsia" w:cstheme="majorBidi"/>
      <w:b/>
      <w:color w:val="1561AD"/>
      <w:sz w:val="28"/>
      <w:szCs w:val="26"/>
    </w:rPr>
  </w:style>
  <w:style w:type="paragraph" w:styleId="3">
    <w:name w:val="heading 3"/>
    <w:aliases w:val="Colvir_Заголовок 3"/>
    <w:basedOn w:val="a"/>
    <w:next w:val="Colvir"/>
    <w:link w:val="30"/>
    <w:uiPriority w:val="2"/>
    <w:qFormat/>
    <w:rsid w:val="00C2796F"/>
    <w:pPr>
      <w:keepNext/>
      <w:keepLines/>
      <w:numPr>
        <w:ilvl w:val="2"/>
        <w:numId w:val="41"/>
      </w:numPr>
      <w:spacing w:before="240" w:after="120"/>
      <w:outlineLvl w:val="2"/>
    </w:pPr>
    <w:rPr>
      <w:rFonts w:eastAsiaTheme="majorEastAsia" w:cstheme="majorBidi"/>
      <w:b/>
      <w:color w:val="1561AD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qFormat/>
    <w:rsid w:val="00467AE8"/>
    <w:pPr>
      <w:keepNext/>
      <w:keepLines/>
      <w:numPr>
        <w:ilvl w:val="3"/>
        <w:numId w:val="4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467AE8"/>
    <w:pPr>
      <w:keepNext/>
      <w:keepLines/>
      <w:numPr>
        <w:ilvl w:val="4"/>
        <w:numId w:val="4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aliases w:val="Colvir_Приложение"/>
    <w:basedOn w:val="a"/>
    <w:next w:val="Colvir"/>
    <w:link w:val="60"/>
    <w:uiPriority w:val="8"/>
    <w:qFormat/>
    <w:rsid w:val="00C10279"/>
    <w:pPr>
      <w:pageBreakBefore/>
      <w:numPr>
        <w:ilvl w:val="5"/>
        <w:numId w:val="41"/>
      </w:numPr>
      <w:spacing w:before="80" w:after="120"/>
      <w:outlineLvl w:val="5"/>
    </w:pPr>
    <w:rPr>
      <w:rFonts w:eastAsiaTheme="majorEastAsia" w:cstheme="majorBidi"/>
      <w:b/>
      <w:color w:val="1561AD"/>
      <w:sz w:val="32"/>
    </w:rPr>
  </w:style>
  <w:style w:type="paragraph" w:styleId="7">
    <w:name w:val="heading 7"/>
    <w:basedOn w:val="a"/>
    <w:next w:val="a"/>
    <w:link w:val="70"/>
    <w:uiPriority w:val="9"/>
    <w:semiHidden/>
    <w:qFormat/>
    <w:rsid w:val="002B27D8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qFormat/>
    <w:rsid w:val="00467AE8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qFormat/>
    <w:rsid w:val="00467AE8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vir12">
    <w:name w:val="Colvir_Обложка(1строка)"/>
    <w:basedOn w:val="a"/>
    <w:next w:val="Colvir21"/>
    <w:uiPriority w:val="5"/>
    <w:qFormat/>
    <w:rsid w:val="00A75CB5"/>
    <w:pPr>
      <w:spacing w:before="80"/>
    </w:pPr>
    <w:rPr>
      <w:b/>
      <w:sz w:val="52"/>
    </w:rPr>
  </w:style>
  <w:style w:type="paragraph" w:customStyle="1" w:styleId="Colvir21">
    <w:name w:val="Colvir_Обложка(2 строка)"/>
    <w:basedOn w:val="a"/>
    <w:next w:val="Colvir0"/>
    <w:uiPriority w:val="5"/>
    <w:qFormat/>
    <w:rsid w:val="00A75CB5"/>
    <w:pPr>
      <w:spacing w:before="80" w:after="120"/>
    </w:pPr>
    <w:rPr>
      <w:b/>
      <w:color w:val="AEAAAA"/>
      <w:sz w:val="36"/>
    </w:rPr>
  </w:style>
  <w:style w:type="paragraph" w:customStyle="1" w:styleId="Colvir0">
    <w:name w:val="Colvir_Обложка_Название"/>
    <w:basedOn w:val="a"/>
    <w:next w:val="Colvir"/>
    <w:uiPriority w:val="5"/>
    <w:qFormat/>
    <w:rsid w:val="00A75CB5"/>
    <w:pPr>
      <w:spacing w:before="1200" w:after="120"/>
    </w:pPr>
    <w:rPr>
      <w:b/>
      <w:color w:val="1461AF"/>
      <w:sz w:val="60"/>
    </w:rPr>
  </w:style>
  <w:style w:type="paragraph" w:customStyle="1" w:styleId="Colvir5">
    <w:name w:val="Colvir_Колонтитул(верх)"/>
    <w:basedOn w:val="a"/>
    <w:next w:val="Colvir"/>
    <w:uiPriority w:val="4"/>
    <w:qFormat/>
    <w:rsid w:val="00A75CB5"/>
    <w:pPr>
      <w:pBdr>
        <w:bottom w:val="single" w:sz="4" w:space="1" w:color="767171"/>
      </w:pBdr>
      <w:tabs>
        <w:tab w:val="right" w:pos="9639"/>
      </w:tabs>
      <w:spacing w:after="120"/>
    </w:pPr>
    <w:rPr>
      <w:color w:val="767171"/>
      <w:sz w:val="20"/>
    </w:rPr>
  </w:style>
  <w:style w:type="paragraph" w:customStyle="1" w:styleId="Colvir6">
    <w:name w:val="Colvir_Колонтитул(низ)"/>
    <w:basedOn w:val="a"/>
    <w:next w:val="Colvir"/>
    <w:uiPriority w:val="4"/>
    <w:qFormat/>
    <w:rsid w:val="00A75CB5"/>
    <w:pPr>
      <w:pBdr>
        <w:top w:val="single" w:sz="4" w:space="1" w:color="767171"/>
      </w:pBdr>
      <w:tabs>
        <w:tab w:val="right" w:pos="9639"/>
      </w:tabs>
      <w:spacing w:after="120"/>
    </w:pPr>
    <w:rPr>
      <w:color w:val="767171"/>
      <w:sz w:val="20"/>
    </w:rPr>
  </w:style>
  <w:style w:type="paragraph" w:customStyle="1" w:styleId="Colvir7">
    <w:name w:val="Colvir_Подзаголовок"/>
    <w:basedOn w:val="a"/>
    <w:next w:val="Colvir"/>
    <w:link w:val="Colvir8"/>
    <w:uiPriority w:val="6"/>
    <w:qFormat/>
    <w:rsid w:val="00A75CB5"/>
    <w:pPr>
      <w:pageBreakBefore/>
      <w:spacing w:before="80" w:after="120" w:line="360" w:lineRule="auto"/>
      <w:outlineLvl w:val="0"/>
    </w:pPr>
    <w:rPr>
      <w:b/>
      <w:color w:val="1561AD"/>
      <w:sz w:val="32"/>
    </w:rPr>
  </w:style>
  <w:style w:type="paragraph" w:customStyle="1" w:styleId="Colvir">
    <w:name w:val="Colvir_Абзац"/>
    <w:basedOn w:val="a"/>
    <w:link w:val="Colvir9"/>
    <w:qFormat/>
    <w:rsid w:val="00A75CB5"/>
    <w:pPr>
      <w:spacing w:before="80" w:after="120"/>
      <w:contextualSpacing/>
    </w:pPr>
  </w:style>
  <w:style w:type="paragraph" w:customStyle="1" w:styleId="Colvira">
    <w:name w:val="Colvir_Таблица_заголовок"/>
    <w:basedOn w:val="a"/>
    <w:uiPriority w:val="12"/>
    <w:qFormat/>
    <w:rsid w:val="00A75CB5"/>
    <w:pPr>
      <w:spacing w:before="80" w:after="80" w:line="240" w:lineRule="atLeast"/>
    </w:pPr>
    <w:rPr>
      <w:b/>
      <w:sz w:val="20"/>
    </w:rPr>
  </w:style>
  <w:style w:type="paragraph" w:customStyle="1" w:styleId="Colvirb">
    <w:name w:val="Colvir_Внимание"/>
    <w:basedOn w:val="a"/>
    <w:next w:val="Colvir"/>
    <w:uiPriority w:val="1"/>
    <w:qFormat/>
    <w:rsid w:val="00A75CB5"/>
    <w:pPr>
      <w:shd w:val="clear" w:color="auto" w:fill="DEEBF7"/>
      <w:spacing w:before="80" w:after="120"/>
    </w:pPr>
  </w:style>
  <w:style w:type="paragraph" w:customStyle="1" w:styleId="Colvirc">
    <w:name w:val="Colvir_Подраздел"/>
    <w:next w:val="Colvir"/>
    <w:link w:val="Colvird"/>
    <w:uiPriority w:val="7"/>
    <w:qFormat/>
    <w:rsid w:val="00A75CB5"/>
    <w:pPr>
      <w:spacing w:before="240" w:after="120"/>
    </w:pPr>
    <w:rPr>
      <w:b/>
      <w:i/>
      <w:color w:val="1561AD"/>
    </w:rPr>
  </w:style>
  <w:style w:type="paragraph" w:customStyle="1" w:styleId="Colvire">
    <w:name w:val="Colvir_Код"/>
    <w:basedOn w:val="a"/>
    <w:next w:val="Colvir"/>
    <w:uiPriority w:val="3"/>
    <w:qFormat/>
    <w:rsid w:val="00A75CB5"/>
    <w:pPr>
      <w:spacing w:before="40" w:after="80" w:line="240" w:lineRule="atLeast"/>
    </w:pPr>
    <w:rPr>
      <w:rFonts w:ascii="Courier New" w:hAnsi="Courier New"/>
      <w:sz w:val="20"/>
    </w:rPr>
  </w:style>
  <w:style w:type="character" w:customStyle="1" w:styleId="Colvird">
    <w:name w:val="Colvir_Подраздел Знак"/>
    <w:basedOn w:val="a0"/>
    <w:link w:val="Colvirc"/>
    <w:uiPriority w:val="7"/>
    <w:rsid w:val="00A75CB5"/>
    <w:rPr>
      <w:b/>
      <w:i/>
      <w:color w:val="1561AD"/>
    </w:rPr>
  </w:style>
  <w:style w:type="paragraph" w:customStyle="1" w:styleId="Colvirf">
    <w:name w:val="Colvir_Рисунок_Подпись"/>
    <w:basedOn w:val="a"/>
    <w:next w:val="Colvir"/>
    <w:uiPriority w:val="9"/>
    <w:qFormat/>
    <w:rsid w:val="00A75CB5"/>
    <w:pPr>
      <w:spacing w:before="120" w:after="120"/>
    </w:pPr>
    <w:rPr>
      <w:rFonts w:eastAsia="Arial" w:cs="Open Sans"/>
      <w:b/>
      <w:bCs/>
      <w:color w:val="000000"/>
      <w:kern w:val="20"/>
      <w:sz w:val="20"/>
      <w:szCs w:val="20"/>
      <w:lang w:eastAsia="ru-RU"/>
    </w:rPr>
  </w:style>
  <w:style w:type="table" w:customStyle="1" w:styleId="Colvir-">
    <w:name w:val="Colvir-таблицы"/>
    <w:basedOn w:val="a1"/>
    <w:uiPriority w:val="99"/>
    <w:rsid w:val="00A75CB5"/>
    <w:pPr>
      <w:spacing w:before="40" w:after="40" w:line="240" w:lineRule="atLeast"/>
      <w:contextualSpacing/>
    </w:pPr>
    <w:rPr>
      <w:sz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  <w:vAlign w:val="center"/>
    </w:tcPr>
    <w:tblStylePr w:type="firstRow">
      <w:pPr>
        <w:wordWrap/>
        <w:spacing w:beforeLines="0" w:before="80" w:beforeAutospacing="0" w:afterLines="0" w:after="80" w:afterAutospacing="0" w:line="240" w:lineRule="atLeas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Segoe UI" w:hAnsi="Segoe UI"/>
        <w:b/>
        <w:i w:val="0"/>
        <w:color w:val="000000" w:themeColor="text1"/>
        <w:sz w:val="20"/>
      </w:rPr>
      <w:tblPr/>
      <w:trPr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character" w:customStyle="1" w:styleId="Colvir9">
    <w:name w:val="Colvir_Абзац Знак"/>
    <w:basedOn w:val="a0"/>
    <w:link w:val="Colvir"/>
    <w:rsid w:val="00A75CB5"/>
  </w:style>
  <w:style w:type="numbering" w:customStyle="1" w:styleId="Colvir10">
    <w:name w:val="Colvir_Стиль1"/>
    <w:uiPriority w:val="99"/>
    <w:rsid w:val="00A75CB5"/>
    <w:pPr>
      <w:numPr>
        <w:numId w:val="1"/>
      </w:numPr>
    </w:pPr>
  </w:style>
  <w:style w:type="character" w:customStyle="1" w:styleId="20">
    <w:name w:val="Заголовок 2 Знак"/>
    <w:aliases w:val="Colvir_Заголовок 2 Знак"/>
    <w:basedOn w:val="a0"/>
    <w:link w:val="2"/>
    <w:uiPriority w:val="2"/>
    <w:rsid w:val="00C10279"/>
    <w:rPr>
      <w:rFonts w:eastAsiaTheme="majorEastAsia" w:cstheme="majorBidi"/>
      <w:b/>
      <w:color w:val="1561AD"/>
      <w:sz w:val="28"/>
      <w:szCs w:val="26"/>
    </w:rPr>
  </w:style>
  <w:style w:type="character" w:customStyle="1" w:styleId="10">
    <w:name w:val="Заголовок 1 Знак"/>
    <w:aliases w:val="Colvir_Заголовок 1 Знак"/>
    <w:basedOn w:val="a0"/>
    <w:link w:val="1"/>
    <w:uiPriority w:val="2"/>
    <w:rsid w:val="00C10279"/>
    <w:rPr>
      <w:rFonts w:eastAsiaTheme="majorEastAsia" w:cstheme="majorBidi"/>
      <w:b/>
      <w:color w:val="1561AD"/>
      <w:sz w:val="32"/>
      <w:szCs w:val="32"/>
    </w:rPr>
  </w:style>
  <w:style w:type="paragraph" w:customStyle="1" w:styleId="Colvir11">
    <w:name w:val="Colvir_Стиль_М1"/>
    <w:basedOn w:val="a"/>
    <w:link w:val="Colvir13"/>
    <w:uiPriority w:val="10"/>
    <w:qFormat/>
    <w:rsid w:val="00A75CB5"/>
    <w:pPr>
      <w:numPr>
        <w:numId w:val="36"/>
      </w:numPr>
      <w:spacing w:before="80" w:after="40"/>
    </w:pPr>
  </w:style>
  <w:style w:type="paragraph" w:customStyle="1" w:styleId="Colvir20">
    <w:name w:val="Colvir_Стиль_М2"/>
    <w:basedOn w:val="a"/>
    <w:link w:val="Colvir22"/>
    <w:uiPriority w:val="10"/>
    <w:qFormat/>
    <w:rsid w:val="00A75CB5"/>
    <w:pPr>
      <w:numPr>
        <w:numId w:val="37"/>
      </w:numPr>
      <w:tabs>
        <w:tab w:val="left" w:pos="641"/>
      </w:tabs>
      <w:contextualSpacing/>
    </w:pPr>
  </w:style>
  <w:style w:type="character" w:customStyle="1" w:styleId="Colvir13">
    <w:name w:val="Colvir_Стиль_М1 Знак"/>
    <w:basedOn w:val="a0"/>
    <w:link w:val="Colvir11"/>
    <w:uiPriority w:val="10"/>
    <w:rsid w:val="00A75CB5"/>
  </w:style>
  <w:style w:type="character" w:customStyle="1" w:styleId="30">
    <w:name w:val="Заголовок 3 Знак"/>
    <w:aliases w:val="Colvir_Заголовок 3 Знак"/>
    <w:basedOn w:val="a0"/>
    <w:link w:val="3"/>
    <w:uiPriority w:val="2"/>
    <w:rsid w:val="00C10279"/>
    <w:rPr>
      <w:rFonts w:eastAsiaTheme="majorEastAsia" w:cstheme="majorBidi"/>
      <w:b/>
      <w:color w:val="1561AD"/>
      <w:sz w:val="24"/>
      <w:szCs w:val="24"/>
    </w:rPr>
  </w:style>
  <w:style w:type="character" w:customStyle="1" w:styleId="Colvir22">
    <w:name w:val="Colvir_Стиль_М2 Знак"/>
    <w:basedOn w:val="a0"/>
    <w:link w:val="Colvir20"/>
    <w:uiPriority w:val="10"/>
    <w:rsid w:val="00A75CB5"/>
  </w:style>
  <w:style w:type="paragraph" w:customStyle="1" w:styleId="Colvir3">
    <w:name w:val="Colvir_Стиль_М3"/>
    <w:basedOn w:val="a"/>
    <w:link w:val="Colvir31"/>
    <w:uiPriority w:val="10"/>
    <w:qFormat/>
    <w:rsid w:val="00A75CB5"/>
    <w:pPr>
      <w:numPr>
        <w:numId w:val="38"/>
      </w:numPr>
      <w:tabs>
        <w:tab w:val="left" w:pos="924"/>
      </w:tabs>
      <w:contextualSpacing/>
    </w:pPr>
  </w:style>
  <w:style w:type="paragraph" w:customStyle="1" w:styleId="Colvir4">
    <w:name w:val="Colvir_Стиль_М4"/>
    <w:basedOn w:val="a"/>
    <w:link w:val="Colvir40"/>
    <w:uiPriority w:val="10"/>
    <w:qFormat/>
    <w:rsid w:val="00A75CB5"/>
    <w:pPr>
      <w:numPr>
        <w:numId w:val="39"/>
      </w:numPr>
      <w:tabs>
        <w:tab w:val="left" w:pos="1208"/>
      </w:tabs>
      <w:contextualSpacing/>
    </w:pPr>
  </w:style>
  <w:style w:type="character" w:customStyle="1" w:styleId="Colvir31">
    <w:name w:val="Colvir_Стиль_М3 Знак"/>
    <w:basedOn w:val="a0"/>
    <w:link w:val="Colvir3"/>
    <w:uiPriority w:val="10"/>
    <w:rsid w:val="00A75CB5"/>
  </w:style>
  <w:style w:type="character" w:customStyle="1" w:styleId="Colvir40">
    <w:name w:val="Colvir_Стиль_М4 Знак"/>
    <w:basedOn w:val="a0"/>
    <w:link w:val="Colvir4"/>
    <w:uiPriority w:val="10"/>
    <w:rsid w:val="00A75CB5"/>
  </w:style>
  <w:style w:type="character" w:styleId="a3">
    <w:name w:val="Hyperlink"/>
    <w:basedOn w:val="a0"/>
    <w:uiPriority w:val="99"/>
    <w:semiHidden/>
    <w:rsid w:val="000F15C5"/>
    <w:rPr>
      <w:color w:val="0563C1" w:themeColor="hyperlink"/>
      <w:u w:val="single"/>
    </w:rPr>
  </w:style>
  <w:style w:type="character" w:customStyle="1" w:styleId="70">
    <w:name w:val="Заголовок 7 Знак"/>
    <w:basedOn w:val="a0"/>
    <w:link w:val="7"/>
    <w:uiPriority w:val="9"/>
    <w:semiHidden/>
    <w:rsid w:val="00C7031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olvir8">
    <w:name w:val="Colvir_Подзаголовок Знак"/>
    <w:basedOn w:val="a0"/>
    <w:link w:val="Colvir7"/>
    <w:uiPriority w:val="6"/>
    <w:rsid w:val="00A75CB5"/>
    <w:rPr>
      <w:b/>
      <w:color w:val="1561AD"/>
      <w:sz w:val="32"/>
    </w:rPr>
  </w:style>
  <w:style w:type="paragraph" w:customStyle="1" w:styleId="Colvirf0">
    <w:name w:val="Colvir_Таблица_текст"/>
    <w:basedOn w:val="a"/>
    <w:uiPriority w:val="12"/>
    <w:qFormat/>
    <w:rsid w:val="00A75CB5"/>
    <w:pPr>
      <w:spacing w:before="40" w:after="40" w:line="240" w:lineRule="atLeast"/>
    </w:pPr>
    <w:rPr>
      <w:sz w:val="18"/>
    </w:rPr>
  </w:style>
  <w:style w:type="table" w:customStyle="1" w:styleId="Colvirf1">
    <w:name w:val="Colvir_сетка_таблицы"/>
    <w:basedOn w:val="a1"/>
    <w:uiPriority w:val="99"/>
    <w:rsid w:val="00A75CB5"/>
    <w:pPr>
      <w:spacing w:before="40" w:after="40" w:line="240" w:lineRule="atLeast"/>
    </w:pPr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pPr>
        <w:wordWrap/>
        <w:spacing w:beforeLines="0" w:before="80" w:beforeAutospacing="0" w:afterLines="0" w:after="80" w:afterAutospacing="0" w:line="240" w:lineRule="atLeast"/>
        <w:ind w:leftChars="0" w:left="0" w:rightChars="0" w:right="0" w:firstLineChars="0" w:firstLine="0"/>
        <w:contextualSpacing w:val="0"/>
        <w:mirrorIndents w:val="0"/>
        <w:jc w:val="left"/>
        <w:outlineLvl w:val="9"/>
      </w:pPr>
      <w:rPr>
        <w:rFonts w:ascii="Segoe UI" w:hAnsi="Segoe UI"/>
        <w:b/>
        <w:sz w:val="20"/>
      </w:rPr>
    </w:tblStylePr>
  </w:style>
  <w:style w:type="paragraph" w:customStyle="1" w:styleId="Colvir1">
    <w:name w:val="Colvir_Стиль_Н1"/>
    <w:basedOn w:val="a"/>
    <w:uiPriority w:val="11"/>
    <w:qFormat/>
    <w:rsid w:val="00DB421F"/>
    <w:pPr>
      <w:numPr>
        <w:numId w:val="45"/>
      </w:numPr>
      <w:spacing w:before="80" w:after="40"/>
    </w:pPr>
  </w:style>
  <w:style w:type="paragraph" w:styleId="11">
    <w:name w:val="toc 1"/>
    <w:basedOn w:val="a"/>
    <w:next w:val="Colvir"/>
    <w:link w:val="12"/>
    <w:uiPriority w:val="39"/>
    <w:semiHidden/>
    <w:qFormat/>
    <w:rsid w:val="003745FB"/>
    <w:rPr>
      <w:b/>
      <w:caps/>
      <w:sz w:val="20"/>
    </w:rPr>
  </w:style>
  <w:style w:type="paragraph" w:styleId="21">
    <w:name w:val="toc 2"/>
    <w:basedOn w:val="a"/>
    <w:next w:val="Colvir"/>
    <w:link w:val="22"/>
    <w:uiPriority w:val="39"/>
    <w:semiHidden/>
    <w:qFormat/>
    <w:rsid w:val="003745FB"/>
    <w:pPr>
      <w:ind w:left="198"/>
    </w:pPr>
    <w:rPr>
      <w:smallCaps/>
      <w:sz w:val="18"/>
    </w:rPr>
  </w:style>
  <w:style w:type="paragraph" w:styleId="31">
    <w:name w:val="toc 3"/>
    <w:basedOn w:val="a"/>
    <w:next w:val="Colvir"/>
    <w:link w:val="32"/>
    <w:uiPriority w:val="39"/>
    <w:semiHidden/>
    <w:qFormat/>
    <w:rsid w:val="003745FB"/>
    <w:pPr>
      <w:ind w:left="403"/>
    </w:pPr>
    <w:rPr>
      <w:i/>
      <w:sz w:val="18"/>
    </w:rPr>
  </w:style>
  <w:style w:type="character" w:customStyle="1" w:styleId="22">
    <w:name w:val="Оглавление 2 Знак"/>
    <w:basedOn w:val="a0"/>
    <w:link w:val="21"/>
    <w:uiPriority w:val="39"/>
    <w:semiHidden/>
    <w:rsid w:val="001C32FE"/>
    <w:rPr>
      <w:smallCaps/>
      <w:sz w:val="18"/>
    </w:rPr>
  </w:style>
  <w:style w:type="character" w:customStyle="1" w:styleId="32">
    <w:name w:val="Оглавление 3 Знак"/>
    <w:basedOn w:val="a0"/>
    <w:link w:val="31"/>
    <w:uiPriority w:val="39"/>
    <w:semiHidden/>
    <w:rsid w:val="001C32FE"/>
    <w:rPr>
      <w:i/>
      <w:sz w:val="18"/>
    </w:rPr>
  </w:style>
  <w:style w:type="character" w:customStyle="1" w:styleId="12">
    <w:name w:val="Оглавление 1 Знак"/>
    <w:basedOn w:val="a0"/>
    <w:link w:val="11"/>
    <w:uiPriority w:val="39"/>
    <w:semiHidden/>
    <w:rsid w:val="001C32FE"/>
    <w:rPr>
      <w:b/>
      <w:caps/>
      <w:sz w:val="20"/>
    </w:rPr>
  </w:style>
  <w:style w:type="paragraph" w:styleId="a4">
    <w:name w:val="header"/>
    <w:basedOn w:val="a"/>
    <w:link w:val="a5"/>
    <w:uiPriority w:val="99"/>
    <w:semiHidden/>
    <w:rsid w:val="00A6554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F2FF3"/>
  </w:style>
  <w:style w:type="paragraph" w:styleId="a6">
    <w:name w:val="footer"/>
    <w:basedOn w:val="a"/>
    <w:link w:val="a7"/>
    <w:uiPriority w:val="99"/>
    <w:semiHidden/>
    <w:rsid w:val="00A65540"/>
    <w:pPr>
      <w:tabs>
        <w:tab w:val="left" w:pos="9639"/>
      </w:tabs>
      <w:jc w:val="right"/>
    </w:pPr>
    <w:rPr>
      <w:color w:val="767171"/>
      <w:sz w:val="20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1F2FF3"/>
    <w:rPr>
      <w:color w:val="767171"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67AE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AE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aliases w:val="Colvir_Приложение Знак"/>
    <w:basedOn w:val="a0"/>
    <w:link w:val="6"/>
    <w:uiPriority w:val="8"/>
    <w:rsid w:val="00C10279"/>
    <w:rPr>
      <w:rFonts w:eastAsiaTheme="majorEastAsia" w:cstheme="majorBidi"/>
      <w:b/>
      <w:color w:val="1561AD"/>
      <w:sz w:val="32"/>
    </w:rPr>
  </w:style>
  <w:style w:type="character" w:customStyle="1" w:styleId="80">
    <w:name w:val="Заголовок 8 Знак"/>
    <w:basedOn w:val="a0"/>
    <w:link w:val="8"/>
    <w:uiPriority w:val="9"/>
    <w:semiHidden/>
    <w:rsid w:val="00467A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67A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caption"/>
    <w:basedOn w:val="a"/>
    <w:next w:val="Colvir"/>
    <w:uiPriority w:val="35"/>
    <w:semiHidden/>
    <w:qFormat/>
    <w:rsid w:val="009F296C"/>
    <w:pPr>
      <w:spacing w:before="120" w:after="40"/>
    </w:pPr>
    <w:rPr>
      <w:b/>
      <w:iCs/>
      <w:sz w:val="20"/>
      <w:szCs w:val="18"/>
    </w:rPr>
  </w:style>
  <w:style w:type="paragraph" w:customStyle="1" w:styleId="Colvir2">
    <w:name w:val="Colvir_Стиль_Н2"/>
    <w:basedOn w:val="a"/>
    <w:link w:val="Colvir23"/>
    <w:uiPriority w:val="11"/>
    <w:qFormat/>
    <w:rsid w:val="00DB421F"/>
    <w:pPr>
      <w:numPr>
        <w:ilvl w:val="1"/>
        <w:numId w:val="45"/>
      </w:numPr>
    </w:pPr>
  </w:style>
  <w:style w:type="paragraph" w:customStyle="1" w:styleId="Colvir30">
    <w:name w:val="Colvir_Стиль_Н3"/>
    <w:basedOn w:val="a"/>
    <w:link w:val="Colvir32"/>
    <w:uiPriority w:val="11"/>
    <w:qFormat/>
    <w:rsid w:val="00C4096C"/>
    <w:pPr>
      <w:numPr>
        <w:ilvl w:val="2"/>
        <w:numId w:val="45"/>
      </w:numPr>
    </w:pPr>
  </w:style>
  <w:style w:type="character" w:customStyle="1" w:styleId="Colvir23">
    <w:name w:val="Colvir_Стиль_Н2 Знак"/>
    <w:basedOn w:val="a0"/>
    <w:link w:val="Colvir2"/>
    <w:uiPriority w:val="11"/>
    <w:rsid w:val="00DB421F"/>
  </w:style>
  <w:style w:type="character" w:customStyle="1" w:styleId="Colvir32">
    <w:name w:val="Colvir_Стиль_Н3 Знак"/>
    <w:basedOn w:val="a0"/>
    <w:link w:val="Colvir30"/>
    <w:uiPriority w:val="11"/>
    <w:rsid w:val="00603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3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../media/image3.png"/><Relationship Id="rId5" Type="http://schemas.openxmlformats.org/officeDocument/2006/relationships/image" Target="../media/image2.png"/><Relationship Id="rId4" Type="http://schemas.openxmlformats.org/officeDocument/2006/relationships/image" Target="../media/image1.jpeg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olvir_Колонтитул_верх"/>
        <w:style w:val="Colvir_Колонтитул(верх)"/>
        <w:category>
          <w:name w:val="Colvir Колонтитул"/>
          <w:gallery w:val="hdrs"/>
        </w:category>
        <w:behaviors>
          <w:behavior w:val="content"/>
        </w:behaviors>
        <w:description w:val="Вставка готового верхнего колонтитула с названием документа"/>
        <w:guid w:val="{9640C595-84C4-4C3B-AA57-F890159C4721}"/>
      </w:docPartPr>
      <w:docPartBody>
        <w:p w:rsidR="00C146B2" w:rsidRPr="00A57B55" w:rsidRDefault="00C146B2" w:rsidP="00A57B55">
          <w:pPr>
            <w:pStyle w:val="Colvir5"/>
          </w:pPr>
          <w:r w:rsidRPr="00737E3D">
            <w:t>Colvir Banking System</w:t>
          </w:r>
          <w:r w:rsidRPr="00737E3D">
            <w:tab/>
          </w:r>
          <w:r>
            <w:t>Название</w:t>
          </w:r>
        </w:p>
        <w:p w:rsidR="00EB6217" w:rsidRDefault="00EB6217"/>
      </w:docPartBody>
    </w:docPart>
    <w:docPart>
      <w:docPartPr>
        <w:name w:val="Colvir_Колонтитул_нижнний"/>
        <w:style w:val="Colvir_Колонтитул(низ)"/>
        <w:category>
          <w:name w:val="Colvir Колонтитул"/>
          <w:gallery w:val="ftrs"/>
        </w:category>
        <w:behaviors>
          <w:behavior w:val="content"/>
        </w:behaviors>
        <w:description w:val="Вставка готового верхнего колонтитула с названием документа для шаблона Colvir"/>
        <w:guid w:val="{5E997C95-B457-4B89-B515-0133BCCF4E46}"/>
      </w:docPartPr>
      <w:docPartBody>
        <w:p w:rsidR="00C146B2" w:rsidRDefault="00C146B2" w:rsidP="00D52107">
          <w:pPr>
            <w:pStyle w:val="Colvir6"/>
          </w:pPr>
          <w:r w:rsidRPr="005825D9">
            <w:t>Руководство</w:t>
          </w:r>
          <w:r>
            <w:t xml:space="preserve"> </w:t>
          </w:r>
          <w:r>
            <w:tab/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:rsidR="00EB6217" w:rsidRDefault="00EB6217"/>
      </w:docPartBody>
    </w:docPart>
    <w:docPart>
      <w:docPartPr>
        <w:name w:val="Colvir_Таблица_для_проекта"/>
        <w:style w:val="Colvir_Абзац"/>
        <w:category>
          <w:name w:val="Colvir"/>
          <w:gallery w:val="autoTxt"/>
        </w:category>
        <w:behaviors>
          <w:behavior w:val="content"/>
        </w:behaviors>
        <w:description w:val="Вставка таблицы для проекта для шаблона Colvir"/>
        <w:guid w:val="{4F812EA9-0BFF-456B-B46F-F3D7B09FF06C}"/>
      </w:docPartPr>
      <w:docPartBody>
        <w:tbl>
          <w:tblPr>
            <w:tblStyle w:val="a7"/>
            <w:tblW w:w="0" w:type="auto"/>
            <w:tblLook w:val="04A0" w:firstRow="1" w:lastRow="0" w:firstColumn="1" w:lastColumn="0" w:noHBand="0" w:noVBand="1"/>
          </w:tblPr>
          <w:tblGrid>
            <w:gridCol w:w="3209"/>
            <w:gridCol w:w="3209"/>
            <w:gridCol w:w="3209"/>
          </w:tblGrid>
          <w:tr w:rsidR="00340CFD" w:rsidTr="0053683E">
            <w:tc>
              <w:tcPr>
                <w:tcW w:w="3209" w:type="dxa"/>
                <w:vMerge w:val="restart"/>
              </w:tcPr>
              <w:p w:rsidR="00340CFD" w:rsidRDefault="00340CFD" w:rsidP="00362AB0">
                <w:pPr>
                  <w:pStyle w:val="Colvir0"/>
                  <w:spacing w:before="480" w:after="0"/>
                  <w:rPr>
                    <w:lang w:eastAsia="ru-RU"/>
                  </w:rPr>
                </w:pPr>
                <w:r w:rsidRPr="009E72A1">
                  <w:rPr>
                    <w:bCs/>
                    <w:noProof/>
                    <w:kern w:val="1"/>
                  </w:rPr>
                  <w:drawing>
                    <wp:anchor distT="0" distB="0" distL="114300" distR="114300" simplePos="0" relativeHeight="251661312" behindDoc="1" locked="0" layoutInCell="1" allowOverlap="1" wp14:anchorId="5FDC330D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306705</wp:posOffset>
                      </wp:positionV>
                      <wp:extent cx="1515600" cy="399600"/>
                      <wp:effectExtent l="0" t="0" r="8890" b="635"/>
                      <wp:wrapTight wrapText="bothSides">
                        <wp:wrapPolygon edited="0">
                          <wp:start x="0" y="0"/>
                          <wp:lineTo x="0" y="20604"/>
                          <wp:lineTo x="21455" y="20604"/>
                          <wp:lineTo x="21455" y="0"/>
                          <wp:lineTo x="0" y="0"/>
                        </wp:wrapPolygon>
                      </wp:wrapTight>
                      <wp:docPr id="3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15600" cy="39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6418" w:type="dxa"/>
                <w:gridSpan w:val="2"/>
              </w:tcPr>
              <w:p w:rsidR="00340CFD" w:rsidRPr="00B22A0B" w:rsidRDefault="00340CFD" w:rsidP="00B22A0B">
                <w:pPr>
                  <w:pStyle w:val="Colvir0"/>
                  <w:rPr>
                    <w:b/>
                    <w:color w:val="1557AD"/>
                    <w:sz w:val="18"/>
                    <w:szCs w:val="18"/>
                  </w:rPr>
                </w:pPr>
                <w:r w:rsidRPr="00B22A0B">
                  <w:rPr>
                    <w:b/>
                    <w:color w:val="1557AD"/>
                    <w:sz w:val="18"/>
                    <w:szCs w:val="18"/>
                  </w:rPr>
                  <w:t>Исходящий документ</w:t>
                </w:r>
              </w:p>
            </w:tc>
          </w:tr>
          <w:tr w:rsidR="00340CFD" w:rsidTr="00B22A0B">
            <w:tc>
              <w:tcPr>
                <w:tcW w:w="3209" w:type="dxa"/>
                <w:vMerge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  <w:tc>
              <w:tcPr>
                <w:tcW w:w="3209" w:type="dxa"/>
              </w:tcPr>
              <w:p w:rsidR="00340CFD" w:rsidRPr="00B22A0B" w:rsidRDefault="00340CFD" w:rsidP="00B22A0B">
                <w:pPr>
                  <w:pStyle w:val="Colvir0"/>
                  <w:rPr>
                    <w:sz w:val="18"/>
                    <w:szCs w:val="18"/>
                  </w:rPr>
                </w:pPr>
                <w:r w:rsidRPr="00B22A0B">
                  <w:rPr>
                    <w:b/>
                    <w:color w:val="1557AD"/>
                    <w:sz w:val="18"/>
                    <w:szCs w:val="18"/>
                  </w:rPr>
                  <w:t>Проект:</w:t>
                </w:r>
              </w:p>
            </w:tc>
            <w:tc>
              <w:tcPr>
                <w:tcW w:w="3209" w:type="dxa"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</w:tr>
          <w:tr w:rsidR="00340CFD" w:rsidTr="00B22A0B">
            <w:tc>
              <w:tcPr>
                <w:tcW w:w="3209" w:type="dxa"/>
                <w:vMerge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  <w:tc>
              <w:tcPr>
                <w:tcW w:w="3209" w:type="dxa"/>
              </w:tcPr>
              <w:p w:rsidR="00340CFD" w:rsidRPr="00B22A0B" w:rsidRDefault="00340CFD" w:rsidP="00B22A0B">
                <w:pPr>
                  <w:pStyle w:val="Colvir0"/>
                  <w:rPr>
                    <w:sz w:val="18"/>
                    <w:szCs w:val="18"/>
                  </w:rPr>
                </w:pPr>
                <w:r w:rsidRPr="00B22A0B">
                  <w:rPr>
                    <w:b/>
                    <w:color w:val="1557AD"/>
                    <w:sz w:val="18"/>
                    <w:szCs w:val="18"/>
                  </w:rPr>
                  <w:t>Документ:</w:t>
                </w:r>
              </w:p>
            </w:tc>
            <w:tc>
              <w:tcPr>
                <w:tcW w:w="3209" w:type="dxa"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</w:tr>
          <w:tr w:rsidR="00340CFD" w:rsidTr="00B22A0B">
            <w:tc>
              <w:tcPr>
                <w:tcW w:w="3209" w:type="dxa"/>
                <w:vMerge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  <w:tc>
              <w:tcPr>
                <w:tcW w:w="3209" w:type="dxa"/>
              </w:tcPr>
              <w:p w:rsidR="00340CFD" w:rsidRPr="00B22A0B" w:rsidRDefault="00340CFD" w:rsidP="00B22A0B">
                <w:pPr>
                  <w:pStyle w:val="Colvir0"/>
                  <w:rPr>
                    <w:sz w:val="18"/>
                    <w:szCs w:val="18"/>
                  </w:rPr>
                </w:pPr>
                <w:r w:rsidRPr="00B22A0B">
                  <w:rPr>
                    <w:b/>
                    <w:color w:val="1557AD"/>
                    <w:sz w:val="18"/>
                    <w:szCs w:val="18"/>
                  </w:rPr>
                  <w:t>Дата:</w:t>
                </w:r>
              </w:p>
            </w:tc>
            <w:tc>
              <w:tcPr>
                <w:tcW w:w="3209" w:type="dxa"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</w:tr>
          <w:tr w:rsidR="00340CFD" w:rsidTr="00B22A0B">
            <w:tc>
              <w:tcPr>
                <w:tcW w:w="3209" w:type="dxa"/>
                <w:vMerge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  <w:tc>
              <w:tcPr>
                <w:tcW w:w="3209" w:type="dxa"/>
              </w:tcPr>
              <w:p w:rsidR="00340CFD" w:rsidRPr="00B22A0B" w:rsidRDefault="00340CFD" w:rsidP="00B22A0B">
                <w:pPr>
                  <w:pStyle w:val="Colvir0"/>
                  <w:rPr>
                    <w:sz w:val="18"/>
                    <w:szCs w:val="18"/>
                  </w:rPr>
                </w:pPr>
                <w:r w:rsidRPr="00B22A0B">
                  <w:rPr>
                    <w:b/>
                    <w:color w:val="1557AD"/>
                    <w:sz w:val="18"/>
                    <w:szCs w:val="18"/>
                  </w:rPr>
                  <w:t>Версия:</w:t>
                </w:r>
              </w:p>
            </w:tc>
            <w:tc>
              <w:tcPr>
                <w:tcW w:w="3209" w:type="dxa"/>
              </w:tcPr>
              <w:p w:rsidR="00340CFD" w:rsidRDefault="00340CFD" w:rsidP="00A71B8A">
                <w:pPr>
                  <w:pStyle w:val="Colvir0"/>
                  <w:rPr>
                    <w:lang w:eastAsia="ru-RU"/>
                  </w:rPr>
                </w:pPr>
              </w:p>
            </w:tc>
          </w:tr>
        </w:tbl>
        <w:p w:rsidR="001B52B3" w:rsidRDefault="001B52B3"/>
      </w:docPartBody>
    </w:docPart>
    <w:docPart>
      <w:docPartPr>
        <w:name w:val="Colvir_Титульная_страница"/>
        <w:style w:val="Colvir_Обложка(1строка)"/>
        <w:category>
          <w:name w:val="Colvir"/>
          <w:gallery w:val="coverPg"/>
        </w:category>
        <w:behaviors>
          <w:behavior w:val="pg"/>
        </w:behaviors>
        <w:description w:val="Готовая титульная страница с рисунком для шаблона Colvir"/>
        <w:guid w:val="{30504B0D-180A-4B13-80AF-95BEA16C2480}"/>
      </w:docPartPr>
      <w:docPartBody>
        <w:p w:rsidR="001B52B3" w:rsidRPr="00F2199A" w:rsidRDefault="001B52B3" w:rsidP="00190BEB">
          <w:pPr>
            <w:pStyle w:val="Colvir1"/>
          </w:pPr>
          <w:r w:rsidRPr="00F2199A">
            <w:t>Colvir Banking System</w:t>
          </w:r>
        </w:p>
        <w:p w:rsidR="001B52B3" w:rsidRPr="00F2199A" w:rsidRDefault="001B52B3" w:rsidP="00190BEB">
          <w:pPr>
            <w:pStyle w:val="Colvir2"/>
          </w:pPr>
          <w:r w:rsidRPr="00F2199A">
            <w:t>Руководство</w:t>
          </w:r>
        </w:p>
        <w:p w:rsidR="001B52B3" w:rsidRPr="00405271" w:rsidRDefault="001B52B3" w:rsidP="00405271">
          <w:pPr>
            <w:pStyle w:val="Colvir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FE6C0AB" wp14:editId="227A2355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646400" cy="4107600"/>
                <wp:effectExtent l="0" t="0" r="0" b="7620"/>
                <wp:wrapNone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6400" cy="4107600"/>
                        </a:xfrm>
                        <a:prstGeom prst="rect">
                          <a:avLst/>
                        </a:prstGeom>
                        <a:effectLst>
                          <a:glow>
                            <a:schemeClr val="accent1"/>
                          </a:glow>
                          <a:softEdge rad="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2199A">
            <w:t>Название</w:t>
          </w:r>
        </w:p>
        <w:p w:rsidR="00130F99" w:rsidRDefault="00130F99"/>
      </w:docPartBody>
    </w:docPart>
    <w:docPart>
      <w:docPartPr>
        <w:name w:val="Colvir_Устав_проекта_Титульная"/>
        <w:style w:val="Colvir_Абзац"/>
        <w:category>
          <w:name w:val="Colvir"/>
          <w:gallery w:val="coverPg"/>
        </w:category>
        <w:behaviors>
          <w:behavior w:val="content"/>
        </w:behaviors>
        <w:description w:val="Готовая титульная страница для Устава проекта Colvir"/>
        <w:guid w:val="{9E86756A-6B47-441C-9476-584FCE327E85}"/>
      </w:docPartPr>
      <w:docPartBody>
        <w:p w:rsidR="00130F99" w:rsidRDefault="00130F99" w:rsidP="001778E0">
          <w:pPr>
            <w:pStyle w:val="Colvir0"/>
            <w:rPr>
              <w:lang w:eastAsia="ru-RU"/>
            </w:rPr>
          </w:pPr>
        </w:p>
        <w:p w:rsidR="00130F99" w:rsidRPr="001778E0" w:rsidRDefault="00130F99" w:rsidP="001778E0">
          <w:pPr>
            <w:pStyle w:val="Colvir"/>
            <w:spacing w:before="2000" w:after="5000"/>
            <w:jc w:val="center"/>
            <w:rPr>
              <w:lang w:eastAsia="ru-RU"/>
            </w:rPr>
          </w:pPr>
          <w:r w:rsidRPr="001778E0">
            <w:rPr>
              <w:lang w:eastAsia="ru-RU"/>
            </w:rPr>
            <w:t>УСТАВ ПРОЕКТА</w:t>
          </w:r>
        </w:p>
        <w:tbl>
          <w:tblPr>
            <w:tblW w:w="9930" w:type="dxa"/>
            <w:tblLayout w:type="fixed"/>
            <w:tblLook w:val="04A0" w:firstRow="1" w:lastRow="0" w:firstColumn="1" w:lastColumn="0" w:noHBand="0" w:noVBand="1"/>
          </w:tblPr>
          <w:tblGrid>
            <w:gridCol w:w="4539"/>
            <w:gridCol w:w="852"/>
            <w:gridCol w:w="4539"/>
          </w:tblGrid>
          <w:tr w:rsidR="00130F99" w:rsidRPr="001778E0" w:rsidTr="001778E0"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«Утверждаю»</w:t>
                </w: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«Утверждаю»</w:t>
                </w:r>
              </w:p>
            </w:tc>
          </w:tr>
          <w:tr w:rsidR="00130F99" w:rsidRPr="001778E0" w:rsidTr="001778E0"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&lt;Должность&gt;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&lt;Покупатель&gt;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ФИО</w:t>
                </w:r>
                <w:bookmarkStart w:id="0" w:name="_heading=h.gjdgxs"/>
                <w:bookmarkEnd w:id="0"/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______________________________</w:t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</w:r>
                <w:r w:rsidRPr="001778E0">
                  <w:rPr>
                    <w:b/>
                    <w:lang w:eastAsia="ru-RU"/>
                  </w:rPr>
                  <w:softHyphen/>
                  <w:t>___</w:t>
                </w: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val="en-US" w:eastAsia="ru-RU"/>
                  </w:rPr>
                </w:pPr>
                <w:r w:rsidRPr="001778E0">
                  <w:rPr>
                    <w:b/>
                    <w:lang w:val="en-US" w:eastAsia="ru-RU"/>
                  </w:rPr>
                  <w:t>&lt;</w:t>
                </w:r>
                <w:r w:rsidRPr="001778E0">
                  <w:rPr>
                    <w:b/>
                    <w:lang w:eastAsia="ru-RU"/>
                  </w:rPr>
                  <w:t>Должность</w:t>
                </w:r>
                <w:r w:rsidRPr="001778E0">
                  <w:rPr>
                    <w:b/>
                    <w:lang w:val="en-US" w:eastAsia="ru-RU"/>
                  </w:rPr>
                  <w:t>&gt;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val="en-US" w:eastAsia="ru-RU"/>
                  </w:rPr>
                </w:pPr>
                <w:r w:rsidRPr="001778E0">
                  <w:rPr>
                    <w:b/>
                    <w:lang w:val="en-US" w:eastAsia="ru-RU"/>
                  </w:rPr>
                  <w:t>Colvir Software Solutions Ltd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val="en-US" w:eastAsia="ru-RU"/>
                  </w:rPr>
                </w:pPr>
                <w:r w:rsidRPr="001778E0">
                  <w:rPr>
                    <w:b/>
                    <w:lang w:eastAsia="ru-RU"/>
                  </w:rPr>
                  <w:t>ФИО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val="en-US" w:eastAsia="ru-RU"/>
                  </w:rPr>
                </w:pP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_________________________________</w:t>
                </w:r>
              </w:p>
            </w:tc>
          </w:tr>
          <w:tr w:rsidR="00130F99" w:rsidRPr="001778E0" w:rsidTr="001778E0"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</w:tr>
          <w:tr w:rsidR="00130F99" w:rsidRPr="001778E0" w:rsidTr="001778E0"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«_____» ______ 202_ года</w:t>
                </w: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«_____» ______ 202_ года</w:t>
                </w:r>
              </w:p>
            </w:tc>
          </w:tr>
          <w:tr w:rsidR="00130F99" w:rsidRPr="001778E0" w:rsidTr="001778E0"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</w:tr>
          <w:tr w:rsidR="00130F99" w:rsidRPr="001778E0" w:rsidTr="001778E0"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«Согласовано»</w:t>
                </w: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«Согласовано»</w:t>
                </w:r>
              </w:p>
            </w:tc>
          </w:tr>
          <w:tr w:rsidR="00130F99" w:rsidRPr="001778E0" w:rsidTr="001778E0"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Менеджер проекта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&lt;Покупатель&gt;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 xml:space="preserve">ФИО 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__________________________________</w:t>
                </w: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val="en-US" w:eastAsia="ru-RU"/>
                  </w:rPr>
                </w:pPr>
                <w:r w:rsidRPr="001778E0">
                  <w:rPr>
                    <w:b/>
                    <w:lang w:eastAsia="ru-RU"/>
                  </w:rPr>
                  <w:t>Менеджер</w:t>
                </w:r>
                <w:r w:rsidRPr="001778E0">
                  <w:rPr>
                    <w:b/>
                    <w:lang w:val="en-US" w:eastAsia="ru-RU"/>
                  </w:rPr>
                  <w:t xml:space="preserve"> </w:t>
                </w:r>
                <w:r w:rsidRPr="001778E0">
                  <w:rPr>
                    <w:b/>
                    <w:lang w:eastAsia="ru-RU"/>
                  </w:rPr>
                  <w:t>проекта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val="en-US" w:eastAsia="ru-RU"/>
                  </w:rPr>
                </w:pPr>
                <w:r w:rsidRPr="001778E0">
                  <w:rPr>
                    <w:b/>
                    <w:lang w:val="en-US" w:eastAsia="ru-RU"/>
                  </w:rPr>
                  <w:t xml:space="preserve">Colvir Software Solutions Ltd 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 xml:space="preserve">ФИО </w:t>
                </w:r>
              </w:p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__________________________________</w:t>
                </w:r>
              </w:p>
            </w:tc>
          </w:tr>
          <w:tr w:rsidR="00130F99" w:rsidRPr="001778E0" w:rsidTr="001778E0"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</w:tr>
          <w:tr w:rsidR="00130F99" w:rsidRPr="001778E0" w:rsidTr="001778E0"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«_____» ______ 202_ года</w:t>
                </w:r>
              </w:p>
            </w:tc>
            <w:tc>
              <w:tcPr>
                <w:tcW w:w="851" w:type="dxa"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</w:p>
            </w:tc>
            <w:tc>
              <w:tcPr>
                <w:tcW w:w="4536" w:type="dxa"/>
                <w:hideMark/>
              </w:tcPr>
              <w:p w:rsidR="00130F99" w:rsidRPr="001778E0" w:rsidRDefault="00130F99" w:rsidP="001778E0">
                <w:pPr>
                  <w:pStyle w:val="Colvir0"/>
                  <w:rPr>
                    <w:b/>
                    <w:lang w:eastAsia="ru-RU"/>
                  </w:rPr>
                </w:pPr>
                <w:r w:rsidRPr="001778E0">
                  <w:rPr>
                    <w:b/>
                    <w:lang w:eastAsia="ru-RU"/>
                  </w:rPr>
                  <w:t>«_____» ______ 202_ года</w:t>
                </w:r>
              </w:p>
            </w:tc>
          </w:tr>
        </w:tbl>
        <w:p w:rsidR="00290AC5" w:rsidRDefault="00290AC5"/>
      </w:docPartBody>
    </w:docPart>
    <w:docPart>
      <w:docPartPr>
        <w:name w:val="Colvir_Таблица_с_названием"/>
        <w:style w:val="Название объекта"/>
        <w:category>
          <w:name w:val="Colvir_Таблицы"/>
          <w:gallery w:val="tbls"/>
        </w:category>
        <w:behaviors>
          <w:behavior w:val="content"/>
        </w:behaviors>
        <w:description w:val="Вставка таблицы с названием для шаблона colvir_v3"/>
        <w:guid w:val="{C98A01D6-C65F-42D1-AAB1-249834CFB21D}"/>
      </w:docPartPr>
      <w:docPartBody>
        <w:p w:rsidR="00C62BF2" w:rsidRDefault="00C62BF2" w:rsidP="00C76FF4">
          <w:pPr>
            <w:pStyle w:val="a6"/>
            <w:keepNext/>
          </w:pPr>
          <w:bookmarkStart w:id="1" w:name="_Ref190979822"/>
          <w:r>
            <w:t xml:space="preserve">Табл.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SEQ Табл. \* ARABIC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bookmarkEnd w:id="1"/>
          <w:r>
            <w:t>.</w:t>
          </w:r>
          <w:r w:rsidRPr="00C76FF4">
            <w:rPr>
              <w:i/>
              <w:iCs w:val="0"/>
              <w:szCs w:val="22"/>
            </w:rPr>
            <w:t xml:space="preserve"> </w:t>
          </w:r>
          <w:r w:rsidRPr="00C76FF4">
            <w:t>Название таблицы</w:t>
          </w:r>
        </w:p>
        <w:tbl>
          <w:tblPr>
            <w:tblStyle w:val="Colvir-"/>
            <w:tblW w:w="0" w:type="auto"/>
            <w:jc w:val="center"/>
            <w:tblLook w:val="0620" w:firstRow="1" w:lastRow="0" w:firstColumn="0" w:lastColumn="0" w:noHBand="1" w:noVBand="1"/>
          </w:tblPr>
          <w:tblGrid>
            <w:gridCol w:w="3208"/>
            <w:gridCol w:w="3209"/>
            <w:gridCol w:w="3210"/>
          </w:tblGrid>
          <w:tr w:rsidR="00C62BF2" w:rsidRPr="005A7D13" w:rsidTr="009A322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tcW w:w="3208" w:type="dxa"/>
              </w:tcPr>
              <w:p w:rsidR="00C62BF2" w:rsidRPr="005A7D13" w:rsidRDefault="00C62BF2" w:rsidP="005A7D13">
                <w:bookmarkStart w:id="2" w:name="_Hlk191064925"/>
                <w:r w:rsidRPr="005A7D13">
                  <w:t>Заголовок</w:t>
                </w:r>
              </w:p>
            </w:tc>
            <w:tc>
              <w:tcPr>
                <w:tcW w:w="3209" w:type="dxa"/>
              </w:tcPr>
              <w:p w:rsidR="00C62BF2" w:rsidRPr="005A7D13" w:rsidRDefault="00C62BF2" w:rsidP="005A7D13">
                <w:r w:rsidRPr="005A7D13">
                  <w:t>Заголовок</w:t>
                </w:r>
              </w:p>
            </w:tc>
            <w:tc>
              <w:tcPr>
                <w:tcW w:w="3210" w:type="dxa"/>
              </w:tcPr>
              <w:p w:rsidR="00C62BF2" w:rsidRPr="005A7D13" w:rsidRDefault="00C62BF2" w:rsidP="005A7D13">
                <w:r w:rsidRPr="005A7D13">
                  <w:t>Заголовок</w:t>
                </w:r>
              </w:p>
            </w:tc>
          </w:tr>
          <w:tr w:rsidR="00C62BF2" w:rsidRPr="005A7D13" w:rsidTr="009A3229">
            <w:trPr>
              <w:jc w:val="center"/>
            </w:trPr>
            <w:tc>
              <w:tcPr>
                <w:tcW w:w="3208" w:type="dxa"/>
              </w:tcPr>
              <w:p w:rsidR="00C62BF2" w:rsidRPr="005A7D13" w:rsidRDefault="00C62BF2" w:rsidP="005A7D13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C62BF2" w:rsidRPr="005A7D13" w:rsidRDefault="00C62BF2" w:rsidP="005A7D13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C62BF2" w:rsidRPr="005A7D13" w:rsidRDefault="00C62BF2" w:rsidP="005A7D13">
                <w:r w:rsidRPr="005A7D13">
                  <w:t>Текст</w:t>
                </w:r>
              </w:p>
            </w:tc>
          </w:tr>
          <w:tr w:rsidR="00C62BF2" w:rsidRPr="005A7D13" w:rsidTr="009A3229">
            <w:trPr>
              <w:jc w:val="center"/>
            </w:trPr>
            <w:tc>
              <w:tcPr>
                <w:tcW w:w="3208" w:type="dxa"/>
              </w:tcPr>
              <w:p w:rsidR="00C62BF2" w:rsidRPr="005A7D13" w:rsidRDefault="00C62BF2" w:rsidP="005A7D13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C62BF2" w:rsidRPr="005A7D13" w:rsidRDefault="00C62BF2" w:rsidP="005A7D13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C62BF2" w:rsidRPr="005A7D13" w:rsidRDefault="00C62BF2" w:rsidP="005A7D13">
                <w:r w:rsidRPr="005A7D13">
                  <w:t>Текст</w:t>
                </w:r>
              </w:p>
            </w:tc>
          </w:tr>
          <w:bookmarkEnd w:id="2"/>
        </w:tbl>
        <w:p w:rsidR="005C1914" w:rsidRDefault="005C1914"/>
      </w:docPartBody>
    </w:docPart>
    <w:docPart>
      <w:docPartPr>
        <w:name w:val="Colvir_Таблица_с_подзаголовком"/>
        <w:style w:val="Название объекта"/>
        <w:category>
          <w:name w:val="Colvir"/>
          <w:gallery w:val="autoTxt"/>
        </w:category>
        <w:behaviors>
          <w:behavior w:val="content"/>
        </w:behaviors>
        <w:description w:val="Вставка таблицы с подзаголовком и названием для шаблона colvir_v3"/>
        <w:guid w:val="{C1D05372-DAD0-4DE6-A6B5-9BFDD2768827}"/>
      </w:docPartPr>
      <w:docPartBody>
        <w:p w:rsidR="003C4B62" w:rsidRDefault="003C4B62" w:rsidP="001935E6">
          <w:pPr>
            <w:pStyle w:val="a6"/>
            <w:keepNext/>
          </w:pPr>
          <w:r>
            <w:t xml:space="preserve">Табл.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SEQ Табл. \* ARABIC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>.</w:t>
          </w:r>
          <w:r w:rsidRPr="00C76FF4">
            <w:rPr>
              <w:i/>
              <w:iCs w:val="0"/>
              <w:szCs w:val="22"/>
            </w:rPr>
            <w:t xml:space="preserve"> </w:t>
          </w:r>
          <w:r w:rsidRPr="00C76FF4">
            <w:t>Название таблицы</w:t>
          </w:r>
        </w:p>
        <w:tbl>
          <w:tblPr>
            <w:tblStyle w:val="Colvir-"/>
            <w:tblW w:w="0" w:type="auto"/>
            <w:jc w:val="center"/>
            <w:tblLook w:val="0620" w:firstRow="1" w:lastRow="0" w:firstColumn="0" w:lastColumn="0" w:noHBand="1" w:noVBand="1"/>
          </w:tblPr>
          <w:tblGrid>
            <w:gridCol w:w="3208"/>
            <w:gridCol w:w="3209"/>
            <w:gridCol w:w="3210"/>
          </w:tblGrid>
          <w:tr w:rsidR="003C4B62" w:rsidRPr="005A7D13" w:rsidTr="00DC551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tcW w:w="3208" w:type="dxa"/>
              </w:tcPr>
              <w:p w:rsidR="003C4B62" w:rsidRPr="005A7D13" w:rsidRDefault="003C4B62" w:rsidP="00DC5516">
                <w:r w:rsidRPr="005A7D13">
                  <w:t>Заголовок</w:t>
                </w:r>
              </w:p>
            </w:tc>
            <w:tc>
              <w:tcPr>
                <w:tcW w:w="3209" w:type="dxa"/>
              </w:tcPr>
              <w:p w:rsidR="003C4B62" w:rsidRPr="005A7D13" w:rsidRDefault="003C4B62" w:rsidP="00DC5516">
                <w:r w:rsidRPr="005A7D13">
                  <w:t>Заголовок</w:t>
                </w:r>
              </w:p>
            </w:tc>
            <w:tc>
              <w:tcPr>
                <w:tcW w:w="3210" w:type="dxa"/>
              </w:tcPr>
              <w:p w:rsidR="003C4B62" w:rsidRPr="005A7D13" w:rsidRDefault="003C4B62" w:rsidP="00DC5516">
                <w:r w:rsidRPr="005A7D13">
                  <w:t>Заголовок</w:t>
                </w:r>
              </w:p>
            </w:tc>
          </w:tr>
          <w:tr w:rsidR="003C4B62" w:rsidRPr="005A7D13" w:rsidTr="00DC5516">
            <w:trPr>
              <w:jc w:val="center"/>
            </w:trPr>
            <w:tc>
              <w:tcPr>
                <w:tcW w:w="9627" w:type="dxa"/>
                <w:gridSpan w:val="3"/>
              </w:tcPr>
              <w:p w:rsidR="003C4B62" w:rsidRPr="005A7D13" w:rsidRDefault="003C4B62" w:rsidP="00DC5516">
                <w:pPr>
                  <w:jc w:val="center"/>
                </w:pPr>
                <w:r>
                  <w:t>Подзаголовок</w:t>
                </w:r>
              </w:p>
            </w:tc>
          </w:tr>
          <w:tr w:rsidR="003C4B62" w:rsidRPr="005A7D13" w:rsidTr="00DC5516">
            <w:trPr>
              <w:jc w:val="center"/>
            </w:trPr>
            <w:tc>
              <w:tcPr>
                <w:tcW w:w="3208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</w:tr>
          <w:tr w:rsidR="003C4B62" w:rsidRPr="005A7D13" w:rsidTr="00DC5516">
            <w:trPr>
              <w:jc w:val="center"/>
            </w:trPr>
            <w:tc>
              <w:tcPr>
                <w:tcW w:w="3208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</w:tr>
        </w:tbl>
        <w:p w:rsidR="00880CBD" w:rsidRDefault="00880CBD"/>
      </w:docPartBody>
    </w:docPart>
    <w:docPart>
      <w:docPartPr>
        <w:name w:val="Colvir_Таблица_с_подзаголовком"/>
        <w:style w:val="Название объекта"/>
        <w:category>
          <w:name w:val="Colvir_Таблицы"/>
          <w:gallery w:val="tbls"/>
        </w:category>
        <w:behaviors>
          <w:behavior w:val="content"/>
        </w:behaviors>
        <w:description w:val="Вставка таблицы с подзаголовком и названием для шаблона colvir_v3"/>
        <w:guid w:val="{1A5817A3-2A25-46C6-B939-9A2FDB9F7EEB}"/>
      </w:docPartPr>
      <w:docPartBody>
        <w:p w:rsidR="003C4B62" w:rsidRDefault="003C4B62" w:rsidP="001935E6">
          <w:pPr>
            <w:pStyle w:val="a6"/>
            <w:keepNext/>
          </w:pPr>
          <w:r>
            <w:t xml:space="preserve">Табл.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SEQ Табл. \* ARABIC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>.</w:t>
          </w:r>
          <w:r w:rsidRPr="00C76FF4">
            <w:rPr>
              <w:i/>
              <w:iCs w:val="0"/>
              <w:szCs w:val="22"/>
            </w:rPr>
            <w:t xml:space="preserve"> </w:t>
          </w:r>
          <w:r w:rsidRPr="00C76FF4">
            <w:t>Название таблицы</w:t>
          </w:r>
        </w:p>
        <w:tbl>
          <w:tblPr>
            <w:tblStyle w:val="Colvir-"/>
            <w:tblW w:w="0" w:type="auto"/>
            <w:jc w:val="center"/>
            <w:tblLook w:val="0620" w:firstRow="1" w:lastRow="0" w:firstColumn="0" w:lastColumn="0" w:noHBand="1" w:noVBand="1"/>
          </w:tblPr>
          <w:tblGrid>
            <w:gridCol w:w="3208"/>
            <w:gridCol w:w="3209"/>
            <w:gridCol w:w="3210"/>
          </w:tblGrid>
          <w:tr w:rsidR="003C4B62" w:rsidRPr="005A7D13" w:rsidTr="00DC551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tcW w:w="3208" w:type="dxa"/>
              </w:tcPr>
              <w:p w:rsidR="003C4B62" w:rsidRPr="005A7D13" w:rsidRDefault="003C4B62" w:rsidP="00DC5516">
                <w:r w:rsidRPr="005A7D13">
                  <w:t>Заголовок</w:t>
                </w:r>
              </w:p>
            </w:tc>
            <w:tc>
              <w:tcPr>
                <w:tcW w:w="3209" w:type="dxa"/>
              </w:tcPr>
              <w:p w:rsidR="003C4B62" w:rsidRPr="005A7D13" w:rsidRDefault="003C4B62" w:rsidP="00DC5516">
                <w:r w:rsidRPr="005A7D13">
                  <w:t>Заголовок</w:t>
                </w:r>
              </w:p>
            </w:tc>
            <w:tc>
              <w:tcPr>
                <w:tcW w:w="3210" w:type="dxa"/>
              </w:tcPr>
              <w:p w:rsidR="003C4B62" w:rsidRPr="005A7D13" w:rsidRDefault="003C4B62" w:rsidP="00DC5516">
                <w:r w:rsidRPr="005A7D13">
                  <w:t>Заголовок</w:t>
                </w:r>
              </w:p>
            </w:tc>
          </w:tr>
          <w:tr w:rsidR="003C4B62" w:rsidRPr="005A7D13" w:rsidTr="00DC5516">
            <w:trPr>
              <w:jc w:val="center"/>
            </w:trPr>
            <w:tc>
              <w:tcPr>
                <w:tcW w:w="9627" w:type="dxa"/>
                <w:gridSpan w:val="3"/>
              </w:tcPr>
              <w:p w:rsidR="003C4B62" w:rsidRPr="005A7D13" w:rsidRDefault="003C4B62" w:rsidP="00DC5516">
                <w:pPr>
                  <w:jc w:val="center"/>
                </w:pPr>
                <w:r>
                  <w:t>Подзаголовок</w:t>
                </w:r>
              </w:p>
            </w:tc>
          </w:tr>
          <w:tr w:rsidR="003C4B62" w:rsidRPr="005A7D13" w:rsidTr="00DC5516">
            <w:trPr>
              <w:jc w:val="center"/>
            </w:trPr>
            <w:tc>
              <w:tcPr>
                <w:tcW w:w="3208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</w:tr>
          <w:tr w:rsidR="003C4B62" w:rsidRPr="005A7D13" w:rsidTr="00DC5516">
            <w:trPr>
              <w:jc w:val="center"/>
            </w:trPr>
            <w:tc>
              <w:tcPr>
                <w:tcW w:w="3208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3C4B62" w:rsidRPr="005A7D13" w:rsidRDefault="003C4B62" w:rsidP="00DC5516">
                <w:r w:rsidRPr="005A7D13">
                  <w:t>Текст</w:t>
                </w:r>
              </w:p>
            </w:tc>
          </w:tr>
        </w:tbl>
        <w:p w:rsidR="00880CBD" w:rsidRDefault="00880CBD"/>
      </w:docPartBody>
    </w:docPart>
    <w:docPart>
      <w:docPartPr>
        <w:name w:val="Colvir_Таблица_с_названием"/>
        <w:style w:val="Название объекта"/>
        <w:category>
          <w:name w:val="Colvir"/>
          <w:gallery w:val="autoTxt"/>
        </w:category>
        <w:behaviors>
          <w:behavior w:val="content"/>
        </w:behaviors>
        <w:description w:val="Вставка таблицы с названием для шаблона colvir_v3"/>
        <w:guid w:val="{BF333137-A570-437D-B3CF-2CFC539D4E71}"/>
      </w:docPartPr>
      <w:docPartBody>
        <w:p w:rsidR="002B0EEE" w:rsidRDefault="002B0EEE" w:rsidP="00C76FF4">
          <w:pPr>
            <w:pStyle w:val="a6"/>
            <w:keepNext/>
          </w:pPr>
          <w:r>
            <w:t xml:space="preserve">Табл.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SEQ Табл. \* ARABIC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>.</w:t>
          </w:r>
          <w:r w:rsidRPr="00C76FF4">
            <w:rPr>
              <w:i/>
              <w:iCs w:val="0"/>
              <w:szCs w:val="22"/>
            </w:rPr>
            <w:t xml:space="preserve"> </w:t>
          </w:r>
          <w:r w:rsidRPr="00C76FF4">
            <w:t>Название таблицы</w:t>
          </w:r>
        </w:p>
        <w:tbl>
          <w:tblPr>
            <w:tblStyle w:val="Colvir-"/>
            <w:tblW w:w="0" w:type="auto"/>
            <w:jc w:val="center"/>
            <w:tblLook w:val="0620" w:firstRow="1" w:lastRow="0" w:firstColumn="0" w:lastColumn="0" w:noHBand="1" w:noVBand="1"/>
          </w:tblPr>
          <w:tblGrid>
            <w:gridCol w:w="3208"/>
            <w:gridCol w:w="3209"/>
            <w:gridCol w:w="3210"/>
          </w:tblGrid>
          <w:tr w:rsidR="002B0EEE" w:rsidRPr="005A7D13" w:rsidTr="009A322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tcW w:w="3208" w:type="dxa"/>
              </w:tcPr>
              <w:p w:rsidR="002B0EEE" w:rsidRPr="005A7D13" w:rsidRDefault="002B0EEE" w:rsidP="005A7D13">
                <w:r w:rsidRPr="005A7D13">
                  <w:t>Заголовок</w:t>
                </w:r>
              </w:p>
            </w:tc>
            <w:tc>
              <w:tcPr>
                <w:tcW w:w="3209" w:type="dxa"/>
              </w:tcPr>
              <w:p w:rsidR="002B0EEE" w:rsidRPr="005A7D13" w:rsidRDefault="002B0EEE" w:rsidP="005A7D13">
                <w:r w:rsidRPr="005A7D13">
                  <w:t>Заголовок</w:t>
                </w:r>
              </w:p>
            </w:tc>
            <w:tc>
              <w:tcPr>
                <w:tcW w:w="3210" w:type="dxa"/>
              </w:tcPr>
              <w:p w:rsidR="002B0EEE" w:rsidRPr="005A7D13" w:rsidRDefault="002B0EEE" w:rsidP="005A7D13">
                <w:r w:rsidRPr="005A7D13">
                  <w:t>Заголовок</w:t>
                </w:r>
              </w:p>
            </w:tc>
          </w:tr>
          <w:tr w:rsidR="002B0EEE" w:rsidRPr="005A7D13" w:rsidTr="009A3229">
            <w:trPr>
              <w:jc w:val="center"/>
            </w:trPr>
            <w:tc>
              <w:tcPr>
                <w:tcW w:w="3208" w:type="dxa"/>
              </w:tcPr>
              <w:p w:rsidR="002B0EEE" w:rsidRPr="005A7D13" w:rsidRDefault="002B0EEE" w:rsidP="005A7D13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2B0EEE" w:rsidRPr="005A7D13" w:rsidRDefault="002B0EEE" w:rsidP="005A7D13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2B0EEE" w:rsidRPr="005A7D13" w:rsidRDefault="002B0EEE" w:rsidP="005A7D13">
                <w:r w:rsidRPr="005A7D13">
                  <w:t>Текст</w:t>
                </w:r>
              </w:p>
            </w:tc>
          </w:tr>
          <w:tr w:rsidR="002B0EEE" w:rsidRPr="005A7D13" w:rsidTr="009A3229">
            <w:trPr>
              <w:jc w:val="center"/>
            </w:trPr>
            <w:tc>
              <w:tcPr>
                <w:tcW w:w="3208" w:type="dxa"/>
              </w:tcPr>
              <w:p w:rsidR="002B0EEE" w:rsidRPr="005A7D13" w:rsidRDefault="002B0EEE" w:rsidP="005A7D13">
                <w:r w:rsidRPr="005A7D13">
                  <w:t>Текст</w:t>
                </w:r>
              </w:p>
            </w:tc>
            <w:tc>
              <w:tcPr>
                <w:tcW w:w="3209" w:type="dxa"/>
              </w:tcPr>
              <w:p w:rsidR="002B0EEE" w:rsidRPr="005A7D13" w:rsidRDefault="002B0EEE" w:rsidP="005A7D13">
                <w:r w:rsidRPr="005A7D13">
                  <w:t>Текст</w:t>
                </w:r>
              </w:p>
            </w:tc>
            <w:tc>
              <w:tcPr>
                <w:tcW w:w="3210" w:type="dxa"/>
              </w:tcPr>
              <w:p w:rsidR="002B0EEE" w:rsidRPr="005A7D13" w:rsidRDefault="002B0EEE" w:rsidP="005A7D13">
                <w:r w:rsidRPr="005A7D13">
                  <w:t>Текст</w:t>
                </w:r>
              </w:p>
            </w:tc>
          </w:tr>
        </w:tbl>
        <w:p w:rsidR="00FE267F" w:rsidRDefault="00FE267F"/>
      </w:docPartBody>
    </w:docPart>
    <w:docPart>
      <w:docPartPr>
        <w:name w:val="Colvir_Внимание"/>
        <w:style w:val="Colvir_Внимание"/>
        <w:category>
          <w:name w:val="Colvir"/>
          <w:gallery w:val="autoTxt"/>
        </w:category>
        <w:behaviors>
          <w:behavior w:val="content"/>
        </w:behaviors>
        <w:description w:val="Вставка готового блока Внимание! для шаблона colvir_v3"/>
        <w:guid w:val="{A96CA35C-A900-483F-B84B-B7C3B13E4009}"/>
      </w:docPartPr>
      <w:docPartBody>
        <w:p w:rsidR="002B0EEE" w:rsidRDefault="002B0EEE" w:rsidP="00C93030">
          <w:pPr>
            <w:pStyle w:val="Colvirc"/>
          </w:pPr>
          <w:r w:rsidRPr="00B5001A">
            <w:rPr>
              <w:b/>
            </w:rPr>
            <w:t>ВНИМАНИЕ!</w:t>
          </w:r>
          <w:r>
            <w:t xml:space="preserve"> Текст внимания.</w:t>
          </w:r>
        </w:p>
        <w:p w:rsidR="00FE267F" w:rsidRDefault="00FE267F"/>
      </w:docPartBody>
    </w:docPart>
    <w:docPart>
      <w:docPartPr>
        <w:name w:val="Colvir_Рисунок_с_названием"/>
        <w:style w:val="Colvir_Рисунок_Подпись"/>
        <w:category>
          <w:name w:val="Colvir"/>
          <w:gallery w:val="autoTxt"/>
        </w:category>
        <w:behaviors>
          <w:behavior w:val="content"/>
        </w:behaviors>
        <w:description w:val="Вставка рисунка с названием для шаблона Colvir"/>
        <w:guid w:val="{61AC1A7C-F851-46B4-8DDA-605FAEFF2833}"/>
      </w:docPartPr>
      <w:docPartBody>
        <w:p w:rsidR="002B0EEE" w:rsidRPr="004A5585" w:rsidRDefault="002B0EEE" w:rsidP="004A5585">
          <w:pPr>
            <w:pStyle w:val="Colvir7"/>
          </w:pPr>
          <w:r w:rsidRPr="004A5585">
            <w:rPr>
              <w:noProof/>
            </w:rPr>
            <w:drawing>
              <wp:inline distT="0" distB="0" distL="0" distR="0" wp14:anchorId="202A3907" wp14:editId="0EDA8A87">
                <wp:extent cx="1659600" cy="12240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9600" cy="12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B0EEE" w:rsidRDefault="002B0EEE" w:rsidP="009E51EF">
          <w:pPr>
            <w:pStyle w:val="Colvir7"/>
          </w:pPr>
          <w:bookmarkStart w:id="3" w:name="_Ref193218412"/>
          <w:r w:rsidRPr="004A5585">
            <w:t xml:space="preserve">Рис.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SEQ Рис. \* ARABIC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bookmarkEnd w:id="3"/>
          <w:r w:rsidRPr="004A5585">
            <w:t>. Название рисунка</w:t>
          </w:r>
        </w:p>
        <w:p w:rsidR="00FE267F" w:rsidRDefault="00FE267F"/>
      </w:docPartBody>
    </w:docPart>
    <w:docPart>
      <w:docPartPr>
        <w:name w:val="Colvir_Таблица_заголовки_слева"/>
        <w:style w:val="Название объекта"/>
        <w:category>
          <w:name w:val="Colvir_Таблицы"/>
          <w:gallery w:val="tbls"/>
        </w:category>
        <w:behaviors>
          <w:behavior w:val="content"/>
        </w:behaviors>
        <w:description w:val="Вставка таблицы с левыми заголовками и названием для шаблона colvir_v3"/>
        <w:guid w:val="{8C31F695-587C-45D7-BAE7-47FC85866D4A}"/>
      </w:docPartPr>
      <w:docPartBody>
        <w:p w:rsidR="002B0EEE" w:rsidRDefault="002B0EEE" w:rsidP="00E01ACF">
          <w:pPr>
            <w:pStyle w:val="a6"/>
            <w:keepNext/>
          </w:pPr>
          <w:r>
            <w:t xml:space="preserve">Табл. </w:t>
          </w:r>
          <w:r w:rsidR="00704A05">
            <w:rPr>
              <w:noProof/>
            </w:rPr>
            <w:fldChar w:fldCharType="begin"/>
          </w:r>
          <w:r w:rsidR="00704A05">
            <w:rPr>
              <w:noProof/>
            </w:rPr>
            <w:instrText xml:space="preserve"> SEQ Табл. \* ARABIC </w:instrText>
          </w:r>
          <w:r w:rsidR="00704A05">
            <w:rPr>
              <w:noProof/>
            </w:rPr>
            <w:fldChar w:fldCharType="separate"/>
          </w:r>
          <w:r>
            <w:rPr>
              <w:noProof/>
            </w:rPr>
            <w:t>3</w:t>
          </w:r>
          <w:r w:rsidR="00704A05">
            <w:rPr>
              <w:noProof/>
            </w:rPr>
            <w:fldChar w:fldCharType="end"/>
          </w:r>
          <w:r>
            <w:t xml:space="preserve">. </w:t>
          </w:r>
          <w:r w:rsidRPr="00C76FF4">
            <w:t>Название таблицы</w:t>
          </w:r>
        </w:p>
        <w:tbl>
          <w:tblPr>
            <w:tblStyle w:val="a7"/>
            <w:tblW w:w="5240" w:type="dxa"/>
            <w:tblLook w:val="0000" w:firstRow="0" w:lastRow="0" w:firstColumn="0" w:lastColumn="0" w:noHBand="0" w:noVBand="0"/>
          </w:tblPr>
          <w:tblGrid>
            <w:gridCol w:w="2547"/>
            <w:gridCol w:w="2693"/>
          </w:tblGrid>
          <w:tr w:rsidR="002B0EEE" w:rsidTr="00D87E32">
            <w:trPr>
              <w:trHeight w:val="270"/>
            </w:trPr>
            <w:tc>
              <w:tcPr>
                <w:tcW w:w="2547" w:type="dxa"/>
              </w:tcPr>
              <w:p w:rsidR="002B0EEE" w:rsidRDefault="002B0EEE" w:rsidP="00E01ACF">
                <w:pPr>
                  <w:pStyle w:val="Colvird"/>
                </w:pPr>
                <w:r>
                  <w:t>Заголовок</w:t>
                </w:r>
              </w:p>
            </w:tc>
            <w:tc>
              <w:tcPr>
                <w:tcW w:w="2693" w:type="dxa"/>
              </w:tcPr>
              <w:p w:rsidR="002B0EEE" w:rsidRDefault="002B0EEE" w:rsidP="00E01ACF">
                <w:pPr>
                  <w:pStyle w:val="Colvire"/>
                </w:pPr>
                <w:r>
                  <w:t>Текст таблицы</w:t>
                </w:r>
              </w:p>
            </w:tc>
          </w:tr>
          <w:tr w:rsidR="002B0EEE" w:rsidTr="00D87E32">
            <w:trPr>
              <w:trHeight w:val="345"/>
            </w:trPr>
            <w:tc>
              <w:tcPr>
                <w:tcW w:w="2547" w:type="dxa"/>
              </w:tcPr>
              <w:p w:rsidR="002B0EEE" w:rsidRDefault="002B0EEE" w:rsidP="00E01ACF">
                <w:pPr>
                  <w:pStyle w:val="Colvird"/>
                </w:pPr>
                <w:r>
                  <w:t>Заголовок</w:t>
                </w:r>
              </w:p>
            </w:tc>
            <w:tc>
              <w:tcPr>
                <w:tcW w:w="2693" w:type="dxa"/>
              </w:tcPr>
              <w:p w:rsidR="002B0EEE" w:rsidRDefault="002B0EEE" w:rsidP="00E01ACF">
                <w:pPr>
                  <w:pStyle w:val="Colvire"/>
                </w:pPr>
                <w:r>
                  <w:t>Текст таблицы</w:t>
                </w:r>
              </w:p>
            </w:tc>
          </w:tr>
          <w:tr w:rsidR="002B0EEE" w:rsidTr="00D87E32">
            <w:trPr>
              <w:trHeight w:val="345"/>
            </w:trPr>
            <w:tc>
              <w:tcPr>
                <w:tcW w:w="2547" w:type="dxa"/>
              </w:tcPr>
              <w:p w:rsidR="002B0EEE" w:rsidRDefault="002B0EEE" w:rsidP="00E01ACF">
                <w:pPr>
                  <w:pStyle w:val="Colvird"/>
                </w:pPr>
                <w:r>
                  <w:t>Заголовок</w:t>
                </w:r>
              </w:p>
            </w:tc>
            <w:tc>
              <w:tcPr>
                <w:tcW w:w="2693" w:type="dxa"/>
              </w:tcPr>
              <w:p w:rsidR="002B0EEE" w:rsidRDefault="002B0EEE" w:rsidP="00E01ACF">
                <w:pPr>
                  <w:pStyle w:val="Colvire"/>
                </w:pPr>
                <w:r>
                  <w:t>Текст таблицы</w:t>
                </w:r>
              </w:p>
            </w:tc>
          </w:tr>
        </w:tbl>
        <w:p w:rsidR="00FE267F" w:rsidRDefault="00FE267F"/>
      </w:docPartBody>
    </w:docPart>
    <w:docPart>
      <w:docPartPr>
        <w:name w:val="Colvir_Таблица_заголовки_слева"/>
        <w:style w:val="Название объекта"/>
        <w:category>
          <w:name w:val="Colvir"/>
          <w:gallery w:val="autoTxt"/>
        </w:category>
        <w:behaviors>
          <w:behavior w:val="content"/>
        </w:behaviors>
        <w:description w:val="Вставка таблицы с левыми заголовками и названием для шаблона colvir_v3"/>
        <w:guid w:val="{489692E1-0F92-4FBD-9FB1-66B9098E3526}"/>
      </w:docPartPr>
      <w:docPartBody>
        <w:p w:rsidR="002B0EEE" w:rsidRDefault="002B0EEE" w:rsidP="00E01ACF">
          <w:pPr>
            <w:pStyle w:val="a6"/>
            <w:keepNext/>
          </w:pPr>
          <w:r>
            <w:t xml:space="preserve">Табл. </w:t>
          </w:r>
          <w:r w:rsidR="00704A05">
            <w:rPr>
              <w:noProof/>
            </w:rPr>
            <w:fldChar w:fldCharType="begin"/>
          </w:r>
          <w:r w:rsidR="00704A05">
            <w:rPr>
              <w:noProof/>
            </w:rPr>
            <w:instrText xml:space="preserve"> SEQ Табл. \* ARABIC </w:instrText>
          </w:r>
          <w:r w:rsidR="00704A05">
            <w:rPr>
              <w:noProof/>
            </w:rPr>
            <w:fldChar w:fldCharType="separate"/>
          </w:r>
          <w:r>
            <w:rPr>
              <w:noProof/>
            </w:rPr>
            <w:t>3</w:t>
          </w:r>
          <w:r w:rsidR="00704A05">
            <w:rPr>
              <w:noProof/>
            </w:rPr>
            <w:fldChar w:fldCharType="end"/>
          </w:r>
          <w:r>
            <w:t xml:space="preserve">. </w:t>
          </w:r>
          <w:r w:rsidRPr="00C76FF4">
            <w:t>Название таблицы</w:t>
          </w:r>
        </w:p>
        <w:tbl>
          <w:tblPr>
            <w:tblStyle w:val="a7"/>
            <w:tblW w:w="5240" w:type="dxa"/>
            <w:tblLook w:val="0000" w:firstRow="0" w:lastRow="0" w:firstColumn="0" w:lastColumn="0" w:noHBand="0" w:noVBand="0"/>
          </w:tblPr>
          <w:tblGrid>
            <w:gridCol w:w="2547"/>
            <w:gridCol w:w="2693"/>
          </w:tblGrid>
          <w:tr w:rsidR="002B0EEE" w:rsidTr="00D87E32">
            <w:trPr>
              <w:trHeight w:val="270"/>
            </w:trPr>
            <w:tc>
              <w:tcPr>
                <w:tcW w:w="2547" w:type="dxa"/>
              </w:tcPr>
              <w:p w:rsidR="002B0EEE" w:rsidRDefault="002B0EEE" w:rsidP="00E01ACF">
                <w:pPr>
                  <w:pStyle w:val="Colvird"/>
                </w:pPr>
                <w:r>
                  <w:t>Заголовок</w:t>
                </w:r>
              </w:p>
            </w:tc>
            <w:tc>
              <w:tcPr>
                <w:tcW w:w="2693" w:type="dxa"/>
              </w:tcPr>
              <w:p w:rsidR="002B0EEE" w:rsidRDefault="002B0EEE" w:rsidP="00E01ACF">
                <w:pPr>
                  <w:pStyle w:val="Colvire"/>
                </w:pPr>
                <w:r>
                  <w:t>Текст таблицы</w:t>
                </w:r>
              </w:p>
            </w:tc>
          </w:tr>
          <w:tr w:rsidR="002B0EEE" w:rsidTr="00D87E32">
            <w:trPr>
              <w:trHeight w:val="345"/>
            </w:trPr>
            <w:tc>
              <w:tcPr>
                <w:tcW w:w="2547" w:type="dxa"/>
              </w:tcPr>
              <w:p w:rsidR="002B0EEE" w:rsidRDefault="002B0EEE" w:rsidP="00E01ACF">
                <w:pPr>
                  <w:pStyle w:val="Colvird"/>
                </w:pPr>
                <w:r>
                  <w:t>Заголовок</w:t>
                </w:r>
              </w:p>
            </w:tc>
            <w:tc>
              <w:tcPr>
                <w:tcW w:w="2693" w:type="dxa"/>
              </w:tcPr>
              <w:p w:rsidR="002B0EEE" w:rsidRDefault="002B0EEE" w:rsidP="00E01ACF">
                <w:pPr>
                  <w:pStyle w:val="Colvire"/>
                </w:pPr>
                <w:r>
                  <w:t>Текст таблицы</w:t>
                </w:r>
              </w:p>
            </w:tc>
          </w:tr>
          <w:tr w:rsidR="002B0EEE" w:rsidTr="00D87E32">
            <w:trPr>
              <w:trHeight w:val="345"/>
            </w:trPr>
            <w:tc>
              <w:tcPr>
                <w:tcW w:w="2547" w:type="dxa"/>
              </w:tcPr>
              <w:p w:rsidR="002B0EEE" w:rsidRDefault="002B0EEE" w:rsidP="00E01ACF">
                <w:pPr>
                  <w:pStyle w:val="Colvird"/>
                </w:pPr>
                <w:r>
                  <w:t>Заголовок</w:t>
                </w:r>
              </w:p>
            </w:tc>
            <w:tc>
              <w:tcPr>
                <w:tcW w:w="2693" w:type="dxa"/>
              </w:tcPr>
              <w:p w:rsidR="002B0EEE" w:rsidRDefault="002B0EEE" w:rsidP="00E01ACF">
                <w:pPr>
                  <w:pStyle w:val="Colvire"/>
                </w:pPr>
                <w:r>
                  <w:t>Текст таблицы</w:t>
                </w:r>
              </w:p>
            </w:tc>
          </w:tr>
        </w:tbl>
        <w:p w:rsidR="00FE267F" w:rsidRDefault="00FE267F"/>
      </w:docPartBody>
    </w:docPart>
    <w:docPart>
      <w:docPartPr>
        <w:name w:val="Colvir_номер_страницы"/>
        <w:style w:val="Колонтитул"/>
        <w:category>
          <w:name w:val=" Простой"/>
          <w:gallery w:val="pgNumB"/>
        </w:category>
        <w:behaviors>
          <w:behavior w:val="content"/>
        </w:behaviors>
        <w:description w:val="Вставка номера страницы без колонтитула для шаблона Colvir"/>
        <w:guid w:val="{F570349E-5265-4064-A429-2BE0B4221F80}"/>
      </w:docPartPr>
      <w:docPartBody>
        <w:p w:rsidR="00FE267F" w:rsidRDefault="002B0EEE" w:rsidP="002B0EEE">
          <w:pPr>
            <w:pStyle w:val="Colvirf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docPartBody>
    </w:docPart>
    <w:docPart>
      <w:docPartPr>
        <w:name w:val="Colvir_Оглавление"/>
        <w:style w:val="Colvir_Подзаголовок"/>
        <w:category>
          <w:name w:val="Colvir Оглавление"/>
          <w:gallery w:val="tblOfContents"/>
        </w:category>
        <w:behaviors>
          <w:behavior w:val="content"/>
        </w:behaviors>
        <w:description w:val="Автоматически собираемое оглавление Colvir (с заголовком &quot;Оглавление&quot;), которое включает весь текст, оформленный стилями: &quot;Colvir-Заголовок 1–3&quot;, &quot;Colvir - Приложение&quot;"/>
        <w:guid w:val="{C23233D7-4F91-4882-82F1-FB60F361E0E3}"/>
      </w:docPartPr>
      <w:docPartBody>
        <w:p w:rsidR="002B491E" w:rsidRDefault="002B491E" w:rsidP="00160AD2">
          <w:pPr>
            <w:pStyle w:val="Colvir3"/>
          </w:pPr>
          <w:r>
            <w:t>Оглавление</w:t>
          </w:r>
        </w:p>
        <w:p w:rsidR="002B491E" w:rsidRDefault="002B491E" w:rsidP="00624081">
          <w:pPr>
            <w:pStyle w:val="1"/>
            <w:tabs>
              <w:tab w:val="right" w:leader="dot" w:pos="9627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sz w:val="22"/>
              <w:lang w:eastAsia="ru-RU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\h \z \t "Заголовок 1;1;Заголовок 2;2;Заголовок 3;3;Заголовок 6;1" </w:instrText>
          </w:r>
          <w:r>
            <w:rPr>
              <w:b w:val="0"/>
              <w:caps w:val="0"/>
            </w:rPr>
            <w:fldChar w:fldCharType="separate"/>
          </w:r>
          <w:hyperlink w:anchor="_Toc194590480" w:history="1">
            <w:r w:rsidRPr="004B2120">
              <w:rPr>
                <w:rStyle w:val="a3"/>
                <w:noProof/>
              </w:rPr>
              <w:t>1. Введите заголовок первого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1E" w:rsidRDefault="004019E9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/>
              <w:smallCaps w:val="0"/>
              <w:noProof/>
              <w:color w:val="auto"/>
              <w:sz w:val="22"/>
              <w:lang w:eastAsia="ru-RU"/>
            </w:rPr>
          </w:pPr>
          <w:hyperlink w:anchor="_Toc194590481" w:history="1">
            <w:r w:rsidR="002B491E" w:rsidRPr="004B2120">
              <w:rPr>
                <w:rStyle w:val="a3"/>
                <w:noProof/>
              </w:rPr>
              <w:t>1.1. Введите заголовок второго уровня</w:t>
            </w:r>
            <w:r w:rsidR="002B491E">
              <w:rPr>
                <w:noProof/>
                <w:webHidden/>
              </w:rPr>
              <w:tab/>
            </w:r>
            <w:r w:rsidR="002B491E">
              <w:rPr>
                <w:noProof/>
                <w:webHidden/>
              </w:rPr>
              <w:fldChar w:fldCharType="begin"/>
            </w:r>
            <w:r w:rsidR="002B491E">
              <w:rPr>
                <w:noProof/>
                <w:webHidden/>
              </w:rPr>
              <w:instrText xml:space="preserve"> PAGEREF _Toc194590481 \h </w:instrText>
            </w:r>
            <w:r w:rsidR="002B491E">
              <w:rPr>
                <w:noProof/>
                <w:webHidden/>
              </w:rPr>
            </w:r>
            <w:r w:rsidR="002B491E">
              <w:rPr>
                <w:noProof/>
                <w:webHidden/>
              </w:rPr>
              <w:fldChar w:fldCharType="separate"/>
            </w:r>
            <w:r w:rsidR="002B491E">
              <w:rPr>
                <w:noProof/>
                <w:webHidden/>
              </w:rPr>
              <w:t>4</w:t>
            </w:r>
            <w:r w:rsidR="002B491E">
              <w:rPr>
                <w:noProof/>
                <w:webHidden/>
              </w:rPr>
              <w:fldChar w:fldCharType="end"/>
            </w:r>
          </w:hyperlink>
        </w:p>
        <w:p w:rsidR="002B491E" w:rsidRDefault="004019E9">
          <w:pPr>
            <w:pStyle w:val="3"/>
            <w:tabs>
              <w:tab w:val="right" w:leader="dot" w:pos="9627"/>
            </w:tabs>
            <w:rPr>
              <w:rFonts w:asciiTheme="minorHAnsi" w:eastAsiaTheme="minorEastAsia" w:hAnsiTheme="minorHAnsi"/>
              <w:i w:val="0"/>
              <w:noProof/>
              <w:color w:val="auto"/>
              <w:sz w:val="22"/>
              <w:lang w:eastAsia="ru-RU"/>
            </w:rPr>
          </w:pPr>
          <w:hyperlink w:anchor="_Toc194590482" w:history="1">
            <w:r w:rsidR="002B491E" w:rsidRPr="004B2120">
              <w:rPr>
                <w:rStyle w:val="a3"/>
                <w:noProof/>
              </w:rPr>
              <w:t>1.1.1. Введите заголовок третьего уровня</w:t>
            </w:r>
            <w:r w:rsidR="002B491E">
              <w:rPr>
                <w:noProof/>
                <w:webHidden/>
              </w:rPr>
              <w:tab/>
            </w:r>
            <w:r w:rsidR="002B491E">
              <w:rPr>
                <w:noProof/>
                <w:webHidden/>
              </w:rPr>
              <w:fldChar w:fldCharType="begin"/>
            </w:r>
            <w:r w:rsidR="002B491E">
              <w:rPr>
                <w:noProof/>
                <w:webHidden/>
              </w:rPr>
              <w:instrText xml:space="preserve"> PAGEREF _Toc194590482 \h </w:instrText>
            </w:r>
            <w:r w:rsidR="002B491E">
              <w:rPr>
                <w:noProof/>
                <w:webHidden/>
              </w:rPr>
            </w:r>
            <w:r w:rsidR="002B491E">
              <w:rPr>
                <w:noProof/>
                <w:webHidden/>
              </w:rPr>
              <w:fldChar w:fldCharType="separate"/>
            </w:r>
            <w:r w:rsidR="002B491E">
              <w:rPr>
                <w:noProof/>
                <w:webHidden/>
              </w:rPr>
              <w:t>4</w:t>
            </w:r>
            <w:r w:rsidR="002B491E">
              <w:rPr>
                <w:noProof/>
                <w:webHidden/>
              </w:rPr>
              <w:fldChar w:fldCharType="end"/>
            </w:r>
          </w:hyperlink>
        </w:p>
        <w:p w:rsidR="002B491E" w:rsidRPr="00BA3032" w:rsidRDefault="004019E9" w:rsidP="00160AD2">
          <w:pPr>
            <w:pStyle w:val="1"/>
            <w:tabs>
              <w:tab w:val="right" w:leader="dot" w:pos="9627"/>
            </w:tabs>
          </w:pPr>
          <w:hyperlink w:anchor="_Toc194590483" w:history="1">
            <w:r w:rsidR="002B491E" w:rsidRPr="004B2120">
              <w:rPr>
                <w:rStyle w:val="a3"/>
                <w:noProof/>
              </w:rPr>
              <w:t>Приложение 1. Введите название приложения</w:t>
            </w:r>
            <w:r w:rsidR="002B491E">
              <w:rPr>
                <w:noProof/>
                <w:webHidden/>
              </w:rPr>
              <w:tab/>
            </w:r>
            <w:r w:rsidR="002B491E">
              <w:rPr>
                <w:noProof/>
                <w:webHidden/>
              </w:rPr>
              <w:fldChar w:fldCharType="begin"/>
            </w:r>
            <w:r w:rsidR="002B491E">
              <w:rPr>
                <w:noProof/>
                <w:webHidden/>
              </w:rPr>
              <w:instrText xml:space="preserve"> PAGEREF _Toc194590483 \h </w:instrText>
            </w:r>
            <w:r w:rsidR="002B491E">
              <w:rPr>
                <w:noProof/>
                <w:webHidden/>
              </w:rPr>
            </w:r>
            <w:r w:rsidR="002B491E">
              <w:rPr>
                <w:noProof/>
                <w:webHidden/>
              </w:rPr>
              <w:fldChar w:fldCharType="separate"/>
            </w:r>
            <w:r w:rsidR="002B491E">
              <w:rPr>
                <w:noProof/>
                <w:webHidden/>
              </w:rPr>
              <w:t>5</w:t>
            </w:r>
            <w:r w:rsidR="002B491E">
              <w:rPr>
                <w:noProof/>
                <w:webHidden/>
              </w:rPr>
              <w:fldChar w:fldCharType="end"/>
            </w:r>
          </w:hyperlink>
          <w:r w:rsidR="002B491E">
            <w:rPr>
              <w:b w:val="0"/>
              <w:caps w:val="0"/>
            </w:rPr>
            <w:fldChar w:fldCharType="end"/>
          </w:r>
        </w:p>
        <w:p w:rsidR="00AF286C" w:rsidRDefault="00AF286C"/>
      </w:docPartBody>
    </w:docPart>
    <w:docPart>
      <w:docPartPr>
        <w:name w:val="Colvir_Таблица_контроля_версий"/>
        <w:style w:val="Название объекта"/>
        <w:category>
          <w:name w:val="Colvir"/>
          <w:gallery w:val="autoTxt"/>
        </w:category>
        <w:behaviors>
          <w:behavior w:val="content"/>
        </w:behaviors>
        <w:description w:val="Вставка таблицы контроля версий с названием для шаблона colvir_v3"/>
        <w:guid w:val="{3C037390-0EDA-4E72-AB51-8582F0B6C31B}"/>
      </w:docPartPr>
      <w:docPartBody>
        <w:p w:rsidR="00101B44" w:rsidRDefault="00101B44" w:rsidP="00C76FF4">
          <w:pPr>
            <w:pStyle w:val="a6"/>
            <w:keepNext/>
          </w:pPr>
          <w:r>
            <w:t xml:space="preserve">Табл.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SEQ Табл. \* ARABIC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>.</w:t>
          </w:r>
          <w:r w:rsidRPr="00C76FF4">
            <w:rPr>
              <w:i/>
              <w:iCs w:val="0"/>
              <w:szCs w:val="22"/>
            </w:rPr>
            <w:t xml:space="preserve"> </w:t>
          </w:r>
          <w:r>
            <w:t>Т</w:t>
          </w:r>
          <w:r w:rsidRPr="00C76FF4">
            <w:t>аблиц</w:t>
          </w:r>
          <w:r>
            <w:t>а контроля версий</w:t>
          </w:r>
        </w:p>
        <w:tbl>
          <w:tblPr>
            <w:tblStyle w:val="Colvir-"/>
            <w:tblW w:w="0" w:type="auto"/>
            <w:jc w:val="center"/>
            <w:tblLook w:val="0620" w:firstRow="1" w:lastRow="0" w:firstColumn="0" w:lastColumn="0" w:noHBand="1" w:noVBand="1"/>
          </w:tblPr>
          <w:tblGrid>
            <w:gridCol w:w="2497"/>
            <w:gridCol w:w="2498"/>
            <w:gridCol w:w="2134"/>
            <w:gridCol w:w="2498"/>
          </w:tblGrid>
          <w:tr w:rsidR="00101B44" w:rsidRPr="005A7D13" w:rsidTr="009F296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tcW w:w="2497" w:type="dxa"/>
              </w:tcPr>
              <w:p w:rsidR="00101B44" w:rsidRPr="005A7D13" w:rsidRDefault="00101B44" w:rsidP="005A7D13">
                <w:r>
                  <w:t>Номер текущей версии требования</w:t>
                </w:r>
              </w:p>
            </w:tc>
            <w:tc>
              <w:tcPr>
                <w:tcW w:w="2498" w:type="dxa"/>
              </w:tcPr>
              <w:p w:rsidR="00101B44" w:rsidRPr="005A7D13" w:rsidRDefault="00101B44" w:rsidP="005A7D13">
                <w:r>
                  <w:t>Описание изменений</w:t>
                </w:r>
              </w:p>
            </w:tc>
            <w:tc>
              <w:tcPr>
                <w:tcW w:w="2134" w:type="dxa"/>
              </w:tcPr>
              <w:p w:rsidR="00101B44" w:rsidRPr="005A7D13" w:rsidRDefault="00101B44" w:rsidP="005A7D13">
                <w:r>
                  <w:t>Дата изменений</w:t>
                </w:r>
              </w:p>
            </w:tc>
            <w:tc>
              <w:tcPr>
                <w:tcW w:w="2498" w:type="dxa"/>
              </w:tcPr>
              <w:p w:rsidR="00101B44" w:rsidRPr="005A7D13" w:rsidRDefault="00101B44" w:rsidP="005A7D13">
                <w:r>
                  <w:t>Источник изменений</w:t>
                </w:r>
              </w:p>
            </w:tc>
          </w:tr>
          <w:tr w:rsidR="00101B44" w:rsidRPr="005A7D13" w:rsidTr="009F296C">
            <w:trPr>
              <w:jc w:val="center"/>
            </w:trPr>
            <w:tc>
              <w:tcPr>
                <w:tcW w:w="2497" w:type="dxa"/>
              </w:tcPr>
              <w:p w:rsidR="00101B44" w:rsidRPr="005A7D13" w:rsidRDefault="00101B44" w:rsidP="005A7D13">
                <w:r w:rsidRPr="005A7D13">
                  <w:t>Текст</w:t>
                </w:r>
              </w:p>
            </w:tc>
            <w:tc>
              <w:tcPr>
                <w:tcW w:w="2498" w:type="dxa"/>
              </w:tcPr>
              <w:p w:rsidR="00101B44" w:rsidRPr="005A7D13" w:rsidRDefault="00101B44" w:rsidP="005A7D13">
                <w:r w:rsidRPr="005A7D13">
                  <w:t>Текст</w:t>
                </w:r>
              </w:p>
            </w:tc>
            <w:tc>
              <w:tcPr>
                <w:tcW w:w="2134" w:type="dxa"/>
              </w:tcPr>
              <w:p w:rsidR="00101B44" w:rsidRPr="005A7D13" w:rsidRDefault="00101B44" w:rsidP="005A7D13">
                <w:r w:rsidRPr="005A7D13">
                  <w:t>Текст</w:t>
                </w:r>
              </w:p>
            </w:tc>
            <w:tc>
              <w:tcPr>
                <w:tcW w:w="2498" w:type="dxa"/>
              </w:tcPr>
              <w:p w:rsidR="00101B44" w:rsidRPr="005A7D13" w:rsidRDefault="00101B44" w:rsidP="005A7D13">
                <w:r w:rsidRPr="005A7D13">
                  <w:t>Текст</w:t>
                </w:r>
              </w:p>
            </w:tc>
          </w:tr>
        </w:tbl>
        <w:p w:rsidR="00BA2234" w:rsidRDefault="00BA2234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15"/>
    <w:rsid w:val="00093699"/>
    <w:rsid w:val="000A1805"/>
    <w:rsid w:val="00101B44"/>
    <w:rsid w:val="00130F99"/>
    <w:rsid w:val="00140BC9"/>
    <w:rsid w:val="00151A44"/>
    <w:rsid w:val="00192C35"/>
    <w:rsid w:val="001A2B68"/>
    <w:rsid w:val="001B52B3"/>
    <w:rsid w:val="001E67B0"/>
    <w:rsid w:val="001F7AA2"/>
    <w:rsid w:val="00211ECE"/>
    <w:rsid w:val="00265AA7"/>
    <w:rsid w:val="00275CE0"/>
    <w:rsid w:val="00290AC5"/>
    <w:rsid w:val="00294A6A"/>
    <w:rsid w:val="002B0EEE"/>
    <w:rsid w:val="002B491E"/>
    <w:rsid w:val="002E5238"/>
    <w:rsid w:val="00314683"/>
    <w:rsid w:val="003362F8"/>
    <w:rsid w:val="00340CFD"/>
    <w:rsid w:val="003544DF"/>
    <w:rsid w:val="0035595D"/>
    <w:rsid w:val="003911B9"/>
    <w:rsid w:val="003B2CDC"/>
    <w:rsid w:val="003C4B62"/>
    <w:rsid w:val="003C6F28"/>
    <w:rsid w:val="003F5899"/>
    <w:rsid w:val="004019E9"/>
    <w:rsid w:val="004B08E5"/>
    <w:rsid w:val="004F61AC"/>
    <w:rsid w:val="00514C8D"/>
    <w:rsid w:val="00527780"/>
    <w:rsid w:val="00554001"/>
    <w:rsid w:val="00587DDF"/>
    <w:rsid w:val="00590D15"/>
    <w:rsid w:val="005952EE"/>
    <w:rsid w:val="005B208C"/>
    <w:rsid w:val="005C1914"/>
    <w:rsid w:val="005C6FFB"/>
    <w:rsid w:val="0064499F"/>
    <w:rsid w:val="0065366A"/>
    <w:rsid w:val="006710E7"/>
    <w:rsid w:val="006C2792"/>
    <w:rsid w:val="00704A05"/>
    <w:rsid w:val="007328A2"/>
    <w:rsid w:val="00741F7E"/>
    <w:rsid w:val="00795C3F"/>
    <w:rsid w:val="007E6A5D"/>
    <w:rsid w:val="008420DA"/>
    <w:rsid w:val="0087701C"/>
    <w:rsid w:val="0088043E"/>
    <w:rsid w:val="00880CBD"/>
    <w:rsid w:val="00881767"/>
    <w:rsid w:val="00900C81"/>
    <w:rsid w:val="00910791"/>
    <w:rsid w:val="00917002"/>
    <w:rsid w:val="00936B70"/>
    <w:rsid w:val="009468F4"/>
    <w:rsid w:val="0096203C"/>
    <w:rsid w:val="009D024D"/>
    <w:rsid w:val="009D2950"/>
    <w:rsid w:val="009D58F0"/>
    <w:rsid w:val="009E3EB3"/>
    <w:rsid w:val="009F059A"/>
    <w:rsid w:val="00A74571"/>
    <w:rsid w:val="00AD2C85"/>
    <w:rsid w:val="00AE212B"/>
    <w:rsid w:val="00AE424B"/>
    <w:rsid w:val="00AE55D5"/>
    <w:rsid w:val="00AE7C9C"/>
    <w:rsid w:val="00AF286C"/>
    <w:rsid w:val="00B11E08"/>
    <w:rsid w:val="00B73BA1"/>
    <w:rsid w:val="00B81FB5"/>
    <w:rsid w:val="00BA2234"/>
    <w:rsid w:val="00BA2875"/>
    <w:rsid w:val="00BD2480"/>
    <w:rsid w:val="00BF1EB6"/>
    <w:rsid w:val="00C03CDE"/>
    <w:rsid w:val="00C13A80"/>
    <w:rsid w:val="00C146B2"/>
    <w:rsid w:val="00C573D5"/>
    <w:rsid w:val="00C62BF2"/>
    <w:rsid w:val="00CA797A"/>
    <w:rsid w:val="00CB3ECB"/>
    <w:rsid w:val="00CB568A"/>
    <w:rsid w:val="00D028E4"/>
    <w:rsid w:val="00D03722"/>
    <w:rsid w:val="00D231AD"/>
    <w:rsid w:val="00D81026"/>
    <w:rsid w:val="00D831D0"/>
    <w:rsid w:val="00E1766F"/>
    <w:rsid w:val="00E32C97"/>
    <w:rsid w:val="00E6155C"/>
    <w:rsid w:val="00EB6217"/>
    <w:rsid w:val="00EB6AF6"/>
    <w:rsid w:val="00F27757"/>
    <w:rsid w:val="00F75AA3"/>
    <w:rsid w:val="00F950B6"/>
    <w:rsid w:val="00F958FE"/>
    <w:rsid w:val="00FE267F"/>
    <w:rsid w:val="00FE282F"/>
    <w:rsid w:val="00FE2846"/>
    <w:rsid w:val="00FE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0D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vir1">
    <w:name w:val="Colvir_Обложка(1строка)"/>
    <w:basedOn w:val="a"/>
    <w:next w:val="Colvir2"/>
    <w:qFormat/>
    <w:rsid w:val="00590D15"/>
    <w:pPr>
      <w:spacing w:before="80" w:after="0" w:line="240" w:lineRule="auto"/>
      <w:jc w:val="both"/>
    </w:pPr>
    <w:rPr>
      <w:rFonts w:ascii="Segoe UI" w:eastAsiaTheme="minorHAnsi" w:hAnsi="Segoe UI" w:cstheme="minorBidi"/>
      <w:b/>
      <w:color w:val="000000" w:themeColor="text1"/>
      <w:sz w:val="52"/>
      <w:szCs w:val="22"/>
      <w:lang w:eastAsia="en-US"/>
    </w:rPr>
  </w:style>
  <w:style w:type="paragraph" w:customStyle="1" w:styleId="Colvir2">
    <w:name w:val="Colvir_Обложка(2 строка)"/>
    <w:basedOn w:val="a"/>
    <w:next w:val="Colvir"/>
    <w:qFormat/>
    <w:rsid w:val="00590D15"/>
    <w:pPr>
      <w:spacing w:before="80" w:after="120" w:line="240" w:lineRule="auto"/>
      <w:jc w:val="both"/>
    </w:pPr>
    <w:rPr>
      <w:rFonts w:ascii="Segoe UI" w:eastAsiaTheme="minorHAnsi" w:hAnsi="Segoe UI" w:cstheme="minorBidi"/>
      <w:b/>
      <w:color w:val="AEAAAA"/>
      <w:sz w:val="36"/>
      <w:szCs w:val="22"/>
      <w:lang w:eastAsia="en-US"/>
    </w:rPr>
  </w:style>
  <w:style w:type="paragraph" w:customStyle="1" w:styleId="Colvir">
    <w:name w:val="Colvir_Обложка_Название"/>
    <w:basedOn w:val="a"/>
    <w:next w:val="Colvir0"/>
    <w:uiPriority w:val="5"/>
    <w:qFormat/>
    <w:rsid w:val="00130F99"/>
    <w:pPr>
      <w:spacing w:before="1200" w:after="120" w:line="240" w:lineRule="auto"/>
      <w:jc w:val="both"/>
    </w:pPr>
    <w:rPr>
      <w:rFonts w:ascii="Segoe UI" w:eastAsiaTheme="minorHAnsi" w:hAnsi="Segoe UI" w:cstheme="minorBidi"/>
      <w:b/>
      <w:color w:val="1461AF"/>
      <w:sz w:val="60"/>
      <w:szCs w:val="22"/>
      <w:lang w:eastAsia="en-US"/>
    </w:rPr>
  </w:style>
  <w:style w:type="paragraph" w:customStyle="1" w:styleId="Colvir3">
    <w:name w:val="Colvir_Подзаголовок"/>
    <w:basedOn w:val="a"/>
    <w:next w:val="Colvir0"/>
    <w:link w:val="Colvir4"/>
    <w:uiPriority w:val="6"/>
    <w:qFormat/>
    <w:rsid w:val="002B491E"/>
    <w:pPr>
      <w:pageBreakBefore/>
      <w:spacing w:before="80" w:after="120" w:line="360" w:lineRule="auto"/>
      <w:jc w:val="both"/>
      <w:outlineLvl w:val="0"/>
    </w:pPr>
    <w:rPr>
      <w:rFonts w:ascii="Segoe UI" w:eastAsiaTheme="minorHAnsi" w:hAnsi="Segoe UI" w:cstheme="minorBidi"/>
      <w:b/>
      <w:color w:val="1561AD"/>
      <w:sz w:val="32"/>
      <w:szCs w:val="22"/>
      <w:lang w:eastAsia="en-US"/>
    </w:rPr>
  </w:style>
  <w:style w:type="paragraph" w:styleId="2">
    <w:name w:val="toc 2"/>
    <w:basedOn w:val="a"/>
    <w:next w:val="Colvir0"/>
    <w:link w:val="20"/>
    <w:uiPriority w:val="39"/>
    <w:qFormat/>
    <w:rsid w:val="002B491E"/>
    <w:pPr>
      <w:spacing w:after="0" w:line="240" w:lineRule="auto"/>
      <w:ind w:left="198"/>
      <w:jc w:val="both"/>
    </w:pPr>
    <w:rPr>
      <w:rFonts w:ascii="Segoe UI" w:eastAsiaTheme="minorHAnsi" w:hAnsi="Segoe UI" w:cstheme="minorBidi"/>
      <w:smallCaps/>
      <w:color w:val="000000" w:themeColor="text1"/>
      <w:sz w:val="18"/>
      <w:szCs w:val="22"/>
      <w:lang w:eastAsia="en-US"/>
    </w:rPr>
  </w:style>
  <w:style w:type="paragraph" w:styleId="1">
    <w:name w:val="toc 1"/>
    <w:basedOn w:val="a"/>
    <w:next w:val="Colvir0"/>
    <w:link w:val="10"/>
    <w:uiPriority w:val="39"/>
    <w:qFormat/>
    <w:rsid w:val="002B491E"/>
    <w:pPr>
      <w:spacing w:after="0" w:line="240" w:lineRule="auto"/>
      <w:jc w:val="both"/>
    </w:pPr>
    <w:rPr>
      <w:rFonts w:ascii="Segoe UI" w:eastAsiaTheme="minorHAnsi" w:hAnsi="Segoe UI" w:cstheme="minorBidi"/>
      <w:b/>
      <w:caps/>
      <w:color w:val="000000" w:themeColor="text1"/>
      <w:sz w:val="20"/>
      <w:szCs w:val="22"/>
      <w:lang w:eastAsia="en-US"/>
    </w:rPr>
  </w:style>
  <w:style w:type="paragraph" w:styleId="3">
    <w:name w:val="toc 3"/>
    <w:basedOn w:val="a"/>
    <w:next w:val="Colvir0"/>
    <w:link w:val="30"/>
    <w:uiPriority w:val="39"/>
    <w:qFormat/>
    <w:rsid w:val="002B491E"/>
    <w:pPr>
      <w:spacing w:after="0" w:line="240" w:lineRule="auto"/>
      <w:ind w:left="403"/>
      <w:jc w:val="both"/>
    </w:pPr>
    <w:rPr>
      <w:rFonts w:ascii="Segoe UI" w:eastAsiaTheme="minorHAnsi" w:hAnsi="Segoe UI" w:cstheme="minorBidi"/>
      <w:i/>
      <w:color w:val="000000" w:themeColor="text1"/>
      <w:sz w:val="18"/>
      <w:szCs w:val="22"/>
      <w:lang w:eastAsia="en-US"/>
    </w:rPr>
  </w:style>
  <w:style w:type="character" w:styleId="a3">
    <w:name w:val="Hyperlink"/>
    <w:basedOn w:val="a0"/>
    <w:uiPriority w:val="99"/>
    <w:unhideWhenUsed/>
    <w:rsid w:val="002B491E"/>
    <w:rPr>
      <w:color w:val="0563C1" w:themeColor="hyperlink"/>
      <w:u w:val="single"/>
    </w:rPr>
  </w:style>
  <w:style w:type="character" w:customStyle="1" w:styleId="20">
    <w:name w:val="Оглавление 2 Знак"/>
    <w:basedOn w:val="a0"/>
    <w:link w:val="2"/>
    <w:uiPriority w:val="39"/>
    <w:rsid w:val="002B491E"/>
    <w:rPr>
      <w:rFonts w:ascii="Segoe UI" w:eastAsiaTheme="minorHAnsi" w:hAnsi="Segoe UI"/>
      <w:smallCaps/>
      <w:color w:val="000000" w:themeColor="text1"/>
      <w:sz w:val="18"/>
      <w:lang w:eastAsia="en-US"/>
    </w:rPr>
  </w:style>
  <w:style w:type="character" w:customStyle="1" w:styleId="30">
    <w:name w:val="Оглавление 3 Знак"/>
    <w:basedOn w:val="a0"/>
    <w:link w:val="3"/>
    <w:uiPriority w:val="39"/>
    <w:rsid w:val="002B491E"/>
    <w:rPr>
      <w:rFonts w:ascii="Segoe UI" w:eastAsiaTheme="minorHAnsi" w:hAnsi="Segoe UI"/>
      <w:i/>
      <w:color w:val="000000" w:themeColor="text1"/>
      <w:sz w:val="18"/>
      <w:lang w:eastAsia="en-US"/>
    </w:rPr>
  </w:style>
  <w:style w:type="character" w:customStyle="1" w:styleId="10">
    <w:name w:val="Оглавление 1 Знак"/>
    <w:basedOn w:val="a0"/>
    <w:link w:val="1"/>
    <w:uiPriority w:val="39"/>
    <w:rsid w:val="002B491E"/>
    <w:rPr>
      <w:rFonts w:ascii="Segoe UI" w:eastAsiaTheme="minorHAnsi" w:hAnsi="Segoe UI"/>
      <w:b/>
      <w:caps/>
      <w:color w:val="000000" w:themeColor="text1"/>
      <w:sz w:val="20"/>
      <w:lang w:eastAsia="en-US"/>
    </w:rPr>
  </w:style>
  <w:style w:type="character" w:customStyle="1" w:styleId="Colvir4">
    <w:name w:val="Colvir_Подзаголовок Знак"/>
    <w:basedOn w:val="a0"/>
    <w:link w:val="Colvir3"/>
    <w:uiPriority w:val="6"/>
    <w:rsid w:val="002B491E"/>
    <w:rPr>
      <w:rFonts w:ascii="Segoe UI" w:eastAsiaTheme="minorHAnsi" w:hAnsi="Segoe UI"/>
      <w:b/>
      <w:color w:val="1561AD"/>
      <w:sz w:val="32"/>
      <w:lang w:eastAsia="en-US"/>
    </w:rPr>
  </w:style>
  <w:style w:type="paragraph" w:customStyle="1" w:styleId="Colvir5">
    <w:name w:val="Colvir_Колонтитул(верх)"/>
    <w:basedOn w:val="a"/>
    <w:next w:val="a"/>
    <w:uiPriority w:val="4"/>
    <w:qFormat/>
    <w:rsid w:val="00C146B2"/>
    <w:pPr>
      <w:pBdr>
        <w:bottom w:val="single" w:sz="4" w:space="1" w:color="767171"/>
      </w:pBdr>
      <w:tabs>
        <w:tab w:val="right" w:pos="9639"/>
      </w:tabs>
      <w:spacing w:after="120" w:line="240" w:lineRule="auto"/>
    </w:pPr>
    <w:rPr>
      <w:rFonts w:ascii="Segoe UI" w:eastAsiaTheme="minorHAnsi" w:hAnsi="Segoe UI" w:cstheme="minorBidi"/>
      <w:color w:val="767171"/>
      <w:sz w:val="20"/>
      <w:szCs w:val="22"/>
      <w:lang w:eastAsia="en-US"/>
    </w:rPr>
  </w:style>
  <w:style w:type="paragraph" w:customStyle="1" w:styleId="Colvir6">
    <w:name w:val="Colvir_Колонтитул(низ)"/>
    <w:basedOn w:val="a4"/>
    <w:next w:val="a"/>
    <w:uiPriority w:val="4"/>
    <w:qFormat/>
    <w:rsid w:val="00C146B2"/>
    <w:pPr>
      <w:pBdr>
        <w:top w:val="single" w:sz="4" w:space="1" w:color="767171"/>
      </w:pBdr>
      <w:tabs>
        <w:tab w:val="clear" w:pos="4677"/>
        <w:tab w:val="clear" w:pos="9355"/>
        <w:tab w:val="right" w:pos="9639"/>
      </w:tabs>
      <w:spacing w:after="120"/>
    </w:pPr>
    <w:rPr>
      <w:rFonts w:ascii="Segoe UI" w:eastAsiaTheme="minorHAnsi" w:hAnsi="Segoe UI" w:cstheme="minorBidi"/>
      <w:color w:val="767171"/>
      <w:sz w:val="20"/>
      <w:szCs w:val="22"/>
      <w:lang w:eastAsia="en-US"/>
    </w:rPr>
  </w:style>
  <w:style w:type="paragraph" w:styleId="a4">
    <w:name w:val="footer"/>
    <w:basedOn w:val="a"/>
    <w:link w:val="a5"/>
    <w:uiPriority w:val="99"/>
    <w:semiHidden/>
    <w:unhideWhenUsed/>
    <w:rsid w:val="009D2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semiHidden/>
    <w:rsid w:val="009D2950"/>
    <w:rPr>
      <w:rFonts w:cs="Times New Roman"/>
      <w:sz w:val="3276"/>
      <w:szCs w:val="3276"/>
    </w:rPr>
  </w:style>
  <w:style w:type="paragraph" w:customStyle="1" w:styleId="Colvir7">
    <w:name w:val="Colvir_Рисунок_Подпись"/>
    <w:basedOn w:val="a"/>
    <w:next w:val="Colvir0"/>
    <w:uiPriority w:val="9"/>
    <w:qFormat/>
    <w:rsid w:val="002B0EEE"/>
    <w:pPr>
      <w:spacing w:before="120" w:after="120" w:line="240" w:lineRule="auto"/>
      <w:jc w:val="both"/>
    </w:pPr>
    <w:rPr>
      <w:rFonts w:ascii="Segoe UI" w:eastAsia="Arial" w:hAnsi="Segoe UI" w:cs="Open Sans"/>
      <w:b/>
      <w:bCs/>
      <w:color w:val="000000"/>
      <w:kern w:val="20"/>
      <w:sz w:val="20"/>
      <w:szCs w:val="20"/>
    </w:rPr>
  </w:style>
  <w:style w:type="paragraph" w:styleId="a6">
    <w:name w:val="caption"/>
    <w:basedOn w:val="a"/>
    <w:next w:val="Colvir0"/>
    <w:uiPriority w:val="35"/>
    <w:semiHidden/>
    <w:qFormat/>
    <w:rsid w:val="00101B44"/>
    <w:pPr>
      <w:spacing w:before="120" w:after="40" w:line="240" w:lineRule="auto"/>
      <w:jc w:val="both"/>
    </w:pPr>
    <w:rPr>
      <w:rFonts w:ascii="Segoe UI" w:eastAsiaTheme="minorHAnsi" w:hAnsi="Segoe UI" w:cstheme="minorBidi"/>
      <w:b/>
      <w:iCs/>
      <w:color w:val="000000" w:themeColor="text1"/>
      <w:sz w:val="20"/>
      <w:szCs w:val="18"/>
      <w:lang w:eastAsia="en-US"/>
    </w:rPr>
  </w:style>
  <w:style w:type="table" w:customStyle="1" w:styleId="Colvir-">
    <w:name w:val="Colvir-таблицы"/>
    <w:basedOn w:val="a1"/>
    <w:uiPriority w:val="99"/>
    <w:rsid w:val="00101B44"/>
    <w:pPr>
      <w:spacing w:before="40" w:after="40" w:line="240" w:lineRule="atLeast"/>
      <w:contextualSpacing/>
      <w:jc w:val="both"/>
    </w:pPr>
    <w:rPr>
      <w:rFonts w:ascii="Segoe UI" w:eastAsiaTheme="minorHAnsi" w:hAnsi="Segoe UI"/>
      <w:color w:val="000000" w:themeColor="text1"/>
      <w:sz w:val="18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  <w:vAlign w:val="center"/>
    </w:tcPr>
    <w:tblStylePr w:type="firstRow">
      <w:pPr>
        <w:wordWrap/>
        <w:spacing w:beforeLines="0" w:before="80" w:beforeAutospacing="0" w:afterLines="0" w:after="80" w:afterAutospacing="0" w:line="240" w:lineRule="atLeas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Segoe UI" w:hAnsi="Segoe UI"/>
        <w:b/>
        <w:i w:val="0"/>
        <w:color w:val="000000" w:themeColor="text1"/>
        <w:sz w:val="20"/>
      </w:rPr>
      <w:tblPr/>
      <w:trPr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paragraph" w:customStyle="1" w:styleId="Colvir8">
    <w:name w:val="Colvir номер страницы"/>
    <w:rsid w:val="00D81026"/>
    <w:pPr>
      <w:pBdr>
        <w:top w:val="single" w:sz="4" w:space="1" w:color="767171"/>
      </w:pBdr>
      <w:tabs>
        <w:tab w:val="right" w:pos="9639"/>
      </w:tabs>
      <w:spacing w:after="120" w:line="240" w:lineRule="auto"/>
      <w:jc w:val="both"/>
    </w:pPr>
    <w:rPr>
      <w:rFonts w:ascii="Segoe UI" w:eastAsiaTheme="minorHAnsi" w:hAnsi="Segoe UI"/>
      <w:color w:val="767171"/>
      <w:sz w:val="20"/>
      <w:lang w:eastAsia="en-US"/>
    </w:rPr>
  </w:style>
  <w:style w:type="paragraph" w:customStyle="1" w:styleId="Colvir0">
    <w:name w:val="Colvir_Абзац"/>
    <w:basedOn w:val="a"/>
    <w:link w:val="Colvir9"/>
    <w:qFormat/>
    <w:rsid w:val="002B0EEE"/>
    <w:pPr>
      <w:spacing w:before="80" w:after="120" w:line="240" w:lineRule="auto"/>
      <w:contextualSpacing/>
      <w:jc w:val="both"/>
    </w:pPr>
    <w:rPr>
      <w:rFonts w:ascii="Segoe UI" w:eastAsiaTheme="minorHAnsi" w:hAnsi="Segoe UI" w:cstheme="minorBidi"/>
      <w:color w:val="000000" w:themeColor="text1"/>
      <w:sz w:val="22"/>
      <w:szCs w:val="22"/>
      <w:lang w:eastAsia="en-US"/>
    </w:rPr>
  </w:style>
  <w:style w:type="table" w:styleId="a7">
    <w:name w:val="Table Grid"/>
    <w:basedOn w:val="a1"/>
    <w:uiPriority w:val="39"/>
    <w:rsid w:val="002B0EEE"/>
    <w:pPr>
      <w:spacing w:after="0" w:line="240" w:lineRule="auto"/>
      <w:jc w:val="both"/>
    </w:pPr>
    <w:rPr>
      <w:rFonts w:ascii="Segoe UI" w:eastAsiaTheme="minorHAnsi" w:hAnsi="Segoe UI"/>
      <w:color w:val="000000" w:themeColor="text1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lvir9">
    <w:name w:val="Colvir_Абзац Знак"/>
    <w:basedOn w:val="a0"/>
    <w:link w:val="Colvir0"/>
    <w:rsid w:val="002B0EEE"/>
    <w:rPr>
      <w:rFonts w:ascii="Segoe UI" w:eastAsiaTheme="minorHAnsi" w:hAnsi="Segoe UI"/>
      <w:color w:val="000000" w:themeColor="text1"/>
      <w:lang w:eastAsia="en-US"/>
    </w:rPr>
  </w:style>
  <w:style w:type="character" w:styleId="a8">
    <w:name w:val="Placeholder Text"/>
    <w:basedOn w:val="a0"/>
    <w:uiPriority w:val="99"/>
    <w:semiHidden/>
    <w:rsid w:val="00340CFD"/>
    <w:rPr>
      <w:color w:val="808080"/>
    </w:rPr>
  </w:style>
  <w:style w:type="character" w:customStyle="1" w:styleId="Colvira">
    <w:name w:val="Colvir_Внимание(слово_вначале)"/>
    <w:uiPriority w:val="1"/>
    <w:qFormat/>
    <w:rsid w:val="00C62BF2"/>
    <w:rPr>
      <w:rFonts w:ascii="Segoe UI" w:hAnsi="Segoe UI"/>
      <w:b/>
      <w:color w:val="000000" w:themeColor="text1"/>
      <w:sz w:val="22"/>
    </w:rPr>
  </w:style>
  <w:style w:type="paragraph" w:customStyle="1" w:styleId="Colvirb">
    <w:name w:val="Colvir_Внимание(сам_текст)"/>
    <w:basedOn w:val="a"/>
    <w:next w:val="Colvir0"/>
    <w:uiPriority w:val="1"/>
    <w:qFormat/>
    <w:rsid w:val="00C62BF2"/>
    <w:pPr>
      <w:shd w:val="clear" w:color="auto" w:fill="DEEBF7"/>
      <w:spacing w:before="80" w:after="120" w:line="240" w:lineRule="auto"/>
      <w:jc w:val="both"/>
    </w:pPr>
    <w:rPr>
      <w:rFonts w:ascii="Segoe UI" w:eastAsiaTheme="minorHAnsi" w:hAnsi="Segoe UI" w:cstheme="minorBidi"/>
      <w:color w:val="000000" w:themeColor="text1"/>
      <w:sz w:val="22"/>
      <w:szCs w:val="22"/>
      <w:lang w:eastAsia="en-US"/>
    </w:rPr>
  </w:style>
  <w:style w:type="paragraph" w:customStyle="1" w:styleId="Colvirc">
    <w:name w:val="Colvir_Внимание"/>
    <w:basedOn w:val="a"/>
    <w:next w:val="Colvir0"/>
    <w:uiPriority w:val="1"/>
    <w:qFormat/>
    <w:rsid w:val="002B0EEE"/>
    <w:pPr>
      <w:shd w:val="clear" w:color="auto" w:fill="DEEBF7"/>
      <w:spacing w:before="80" w:after="120" w:line="240" w:lineRule="auto"/>
      <w:jc w:val="both"/>
    </w:pPr>
    <w:rPr>
      <w:rFonts w:ascii="Segoe UI" w:eastAsiaTheme="minorHAnsi" w:hAnsi="Segoe UI" w:cstheme="minorBidi"/>
      <w:color w:val="000000" w:themeColor="text1"/>
      <w:sz w:val="22"/>
      <w:szCs w:val="22"/>
      <w:lang w:eastAsia="en-US"/>
    </w:rPr>
  </w:style>
  <w:style w:type="paragraph" w:customStyle="1" w:styleId="Colvird">
    <w:name w:val="Colvir_Таблица_заголовок"/>
    <w:basedOn w:val="a"/>
    <w:uiPriority w:val="99"/>
    <w:qFormat/>
    <w:rsid w:val="002B0EEE"/>
    <w:pPr>
      <w:spacing w:before="80" w:after="80" w:line="240" w:lineRule="atLeast"/>
      <w:jc w:val="both"/>
    </w:pPr>
    <w:rPr>
      <w:rFonts w:ascii="Segoe UI" w:eastAsiaTheme="minorHAnsi" w:hAnsi="Segoe UI" w:cstheme="minorBidi"/>
      <w:b/>
      <w:color w:val="000000" w:themeColor="text1"/>
      <w:sz w:val="20"/>
      <w:szCs w:val="22"/>
      <w:lang w:eastAsia="en-US"/>
    </w:rPr>
  </w:style>
  <w:style w:type="paragraph" w:customStyle="1" w:styleId="Colvire">
    <w:name w:val="Colvir_таблица_текст"/>
    <w:basedOn w:val="a"/>
    <w:uiPriority w:val="99"/>
    <w:qFormat/>
    <w:rsid w:val="002B0EEE"/>
    <w:pPr>
      <w:spacing w:before="40" w:after="40" w:line="240" w:lineRule="atLeast"/>
      <w:jc w:val="both"/>
    </w:pPr>
    <w:rPr>
      <w:rFonts w:ascii="Segoe UI" w:eastAsiaTheme="minorHAnsi" w:hAnsi="Segoe UI" w:cstheme="minorBidi"/>
      <w:color w:val="000000" w:themeColor="text1"/>
      <w:sz w:val="18"/>
      <w:szCs w:val="22"/>
      <w:lang w:eastAsia="en-US"/>
    </w:rPr>
  </w:style>
  <w:style w:type="paragraph" w:customStyle="1" w:styleId="Colvirf">
    <w:name w:val="Colvir_номер_страницы"/>
    <w:rsid w:val="002B0EEE"/>
    <w:pPr>
      <w:tabs>
        <w:tab w:val="right" w:pos="9639"/>
      </w:tabs>
      <w:spacing w:after="120" w:line="240" w:lineRule="auto"/>
      <w:jc w:val="right"/>
    </w:pPr>
    <w:rPr>
      <w:rFonts w:ascii="Segoe UI" w:eastAsiaTheme="minorHAnsi" w:hAnsi="Segoe UI"/>
      <w:color w:val="767171"/>
      <w:sz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lvir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FEA94-2FA5-45E0-A0D5-729228A79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сolvir_v3.dotx</Template>
  <TotalTime>3095</TotalTime>
  <Pages>5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Желязко Анна</dc:creator>
  <cp:keywords/>
  <dc:description/>
  <cp:lastModifiedBy>Желязко Анна</cp:lastModifiedBy>
  <cp:revision>359</cp:revision>
  <dcterms:created xsi:type="dcterms:W3CDTF">2025-02-14T09:11:00Z</dcterms:created>
  <dcterms:modified xsi:type="dcterms:W3CDTF">2025-05-28T15:31:00Z</dcterms:modified>
</cp:coreProperties>
</file>

<file path=userCustomization/customUI.xml><?xml version="1.0" encoding="utf-8"?>
<mso:customUI xmlns:mso="http://schemas.microsoft.com/office/2006/01/customui">
  <mso:ribbon>
    <mso:qat>
      <mso:documentControls>
        <mso:control idQ="mso:PageSetupDialog" visible="true"/>
        <mso:control idQ="mso:StylesPane" visible="true"/>
        <mso:control idQ="mso:CoverPageInsertGallery" visible="true"/>
        <mso:control idQ="mso:BlankPageInsert" visible="true"/>
        <mso:control idQ="mso:GroupHeaderFooter" visible="true"/>
        <mso:control idQ="mso:TableOfContentsGallery" visible="true"/>
        <mso:control idQ="mso:CrossReferenceInsert" visible="true"/>
        <mso:control idQ="mso:FootnoteInsert" visible="true"/>
        <mso:control idQ="mso:ClearFormatting" visible="true"/>
        <mso:control idQ="mso:TextFillColorPicker" visible="true"/>
        <mso:control idQ="mso:ReviewNewComment" visible="true"/>
        <mso:control idQ="mso:FormatPainter" visible="true"/>
        <mso:control idQ="mso:TableInsertGallery" visible="true"/>
        <mso:control idQ="mso:TableStyleClear" visible="true"/>
        <mso:control idQ="mso:TableStylesGalleryWord" visible="true"/>
        <mso:control idQ="mso:AutoTextGallery" visible="true"/>
        <mso:control idQ="mso:ShadingColorPicker" visible="true"/>
        <mso:control idQ="mso:LayoutOptionsDialogSize" visible="true"/>
        <mso:control idQ="mso:Bold" visible="true"/>
        <mso:control idQ="mso:Italic" visible="true"/>
        <mso:control idQ="mso:UnderlineGallery" visible="true"/>
        <mso:control idQ="mso:Font" visible="true"/>
        <mso:control idQ="mso:FontSize" visible="true"/>
        <mso:control idQ="mso:NavigationPaneShowHide" visible="true"/>
        <mso:control idQ="mso:FileSaveAsPdfOrXps" visible="true"/>
      </mso:documentControls>
    </mso:qat>
  </mso:ribbon>
</mso:customUI>
</file>